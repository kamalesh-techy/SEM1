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83FC9AB" w14:textId="53415569" w:rsidR="0025570E" w:rsidRPr="00C66834" w:rsidRDefault="002052BB" w:rsidP="00C66834">
      <w:pPr>
        <w:pStyle w:val="Title"/>
      </w:pPr>
      <w:r>
        <w:t>CONFIGURE AND CREATE YOUR FIRST REPO.</w:t>
      </w:r>
    </w:p>
    <w:p w14:paraId="15516232" w14:textId="77777777" w:rsidR="00DC3F0E" w:rsidRPr="00875B43" w:rsidRDefault="00DC3F0E" w:rsidP="00875B43"/>
    <w:p w14:paraId="6E30C38C" w14:textId="2FD267E4" w:rsidR="00201BAD" w:rsidRDefault="002052BB" w:rsidP="00875B43">
      <w:r>
        <w:t>Q</w:t>
      </w:r>
      <w:proofErr w:type="gramStart"/>
      <w:r>
        <w:t>1.VERIFY</w:t>
      </w:r>
      <w:proofErr w:type="gramEnd"/>
      <w:r>
        <w:t xml:space="preserve"> THAT GIT IS INSTALLED?</w:t>
      </w:r>
    </w:p>
    <w:p w14:paraId="666129EB" w14:textId="408B7A8E" w:rsidR="007459C8" w:rsidRPr="007459C8" w:rsidRDefault="002052BB" w:rsidP="007459C8">
      <w:pPr>
        <w:pStyle w:val="Header"/>
        <w:rPr>
          <w:rFonts w:cstheme="minorHAnsi"/>
          <w:b/>
          <w:bCs/>
          <w:color w:val="000000" w:themeColor="text1"/>
          <w:lang w:val="en-IN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  <w:highlight w:val="lightGray"/>
          <w:lang w:val="en-IN"/>
        </w:rPr>
        <w:t>Comman</w:t>
      </w:r>
      <w:r w:rsidR="007459C8" w:rsidRPr="007459C8">
        <w:rPr>
          <w:color w:val="5B9BD5" w:themeColor="accent5"/>
          <w:highlight w:val="lightGray"/>
          <w:lang w:val="en-IN"/>
        </w:rPr>
        <w:t>d</w:t>
      </w:r>
      <w:r w:rsidR="007459C8">
        <w:rPr>
          <w:color w:val="5B9BD5" w:themeColor="accent5"/>
          <w:lang w:val="en-IN"/>
        </w:rPr>
        <w:t>:  git--version</w:t>
      </w:r>
    </w:p>
    <w:p w14:paraId="07F44A0D" w14:textId="41E97154" w:rsidR="002052BB" w:rsidRPr="007459C8" w:rsidRDefault="007459C8" w:rsidP="002052BB">
      <w:pPr>
        <w:rPr>
          <w:color w:val="5B9BD5" w:themeColor="accent5"/>
          <w:lang w:val="en-IN"/>
        </w:rPr>
      </w:pPr>
      <w:r w:rsidRPr="007459C8">
        <w:rPr>
          <w:color w:val="5B9BD5" w:themeColor="accent5"/>
          <w:highlight w:val="lightGray"/>
          <w:lang w:val="en-IN"/>
        </w:rPr>
        <w:sym w:font="Wingdings" w:char="F0E8"/>
      </w:r>
      <w:r w:rsidR="002052BB" w:rsidRPr="007459C8">
        <w:rPr>
          <w:color w:val="5B9BD5" w:themeColor="accent5"/>
          <w:highlight w:val="lightGray"/>
          <w:lang w:val="en-IN"/>
        </w:rPr>
        <w:t>Sign:</w:t>
      </w:r>
      <w:r w:rsidR="002052BB" w:rsidRPr="007459C8">
        <w:rPr>
          <w:color w:val="5B9BD5" w:themeColor="accent5"/>
          <w:lang w:val="en-IN"/>
        </w:rPr>
        <w:t xml:space="preserve"> </w:t>
      </w:r>
      <w:r>
        <w:rPr>
          <w:color w:val="5B9BD5" w:themeColor="accent5"/>
          <w:lang w:val="en-IN"/>
        </w:rPr>
        <w:t xml:space="preserve"> </w:t>
      </w:r>
      <w:r w:rsidR="002052BB" w:rsidRPr="007459C8">
        <w:rPr>
          <w:color w:val="5B9BD5" w:themeColor="accent5"/>
          <w:lang w:val="en-IN"/>
        </w:rPr>
        <w:t>git version 2.46</w:t>
      </w:r>
    </w:p>
    <w:p w14:paraId="286F7272" w14:textId="77777777" w:rsidR="002052BB" w:rsidRDefault="002052BB" w:rsidP="002052BB">
      <w:pPr>
        <w:rPr>
          <w:lang w:val="en-IN"/>
        </w:rPr>
      </w:pPr>
    </w:p>
    <w:p w14:paraId="77AB4BDB" w14:textId="3FD92380" w:rsidR="002052BB" w:rsidRDefault="002052BB" w:rsidP="002052BB">
      <w:pPr>
        <w:rPr>
          <w:lang w:val="en-IN"/>
        </w:rPr>
      </w:pPr>
      <w:r>
        <w:rPr>
          <w:lang w:val="en-IN"/>
        </w:rPr>
        <w:t>Q</w:t>
      </w:r>
      <w:proofErr w:type="gramStart"/>
      <w:r>
        <w:rPr>
          <w:lang w:val="en-IN"/>
        </w:rPr>
        <w:t>2.INITIALISE</w:t>
      </w:r>
      <w:proofErr w:type="gramEnd"/>
      <w:r>
        <w:rPr>
          <w:lang w:val="en-IN"/>
        </w:rPr>
        <w:t xml:space="preserve"> THE GIT PROJECT FOLDER?</w:t>
      </w:r>
    </w:p>
    <w:p w14:paraId="40DF0534" w14:textId="7B76F132" w:rsidR="002052BB" w:rsidRPr="007459C8" w:rsidRDefault="002052BB" w:rsidP="002052BB">
      <w:pPr>
        <w:rPr>
          <w:color w:val="5B9BD5" w:themeColor="accent5"/>
        </w:rPr>
      </w:pPr>
      <w:r w:rsidRPr="007459C8">
        <w:rPr>
          <w:color w:val="5B9BD5" w:themeColor="accent5"/>
          <w:lang w:val="en-IN"/>
        </w:rPr>
        <w:sym w:font="Wingdings" w:char="F0E8"/>
      </w:r>
      <w:r w:rsidRPr="007459C8">
        <w:rPr>
          <w:color w:val="5B9BD5" w:themeColor="accent5"/>
        </w:rPr>
        <w:t xml:space="preserve">git </w:t>
      </w:r>
      <w:proofErr w:type="spellStart"/>
      <w:r w:rsidRPr="007459C8">
        <w:rPr>
          <w:color w:val="5B9BD5" w:themeColor="accent5"/>
        </w:rPr>
        <w:t>init</w:t>
      </w:r>
      <w:proofErr w:type="spellEnd"/>
    </w:p>
    <w:p w14:paraId="442F8362" w14:textId="2A60AB83" w:rsidR="002052BB" w:rsidRPr="007459C8" w:rsidRDefault="002052BB" w:rsidP="002052BB">
      <w:pPr>
        <w:rPr>
          <w:color w:val="5B9BD5" w:themeColor="accent5"/>
          <w:lang w:val="en-IN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 xml:space="preserve">Running </w:t>
      </w:r>
      <w:r w:rsidRPr="007459C8">
        <w:rPr>
          <w:b/>
          <w:bCs/>
          <w:color w:val="5B9BD5" w:themeColor="accent5"/>
        </w:rPr>
        <w:t xml:space="preserve">git </w:t>
      </w:r>
      <w:proofErr w:type="spellStart"/>
      <w:r w:rsidRPr="007459C8">
        <w:rPr>
          <w:b/>
          <w:bCs/>
          <w:color w:val="5B9BD5" w:themeColor="accent5"/>
        </w:rPr>
        <w:t>init</w:t>
      </w:r>
      <w:proofErr w:type="spellEnd"/>
      <w:r w:rsidRPr="007459C8">
        <w:rPr>
          <w:color w:val="5B9BD5" w:themeColor="accent5"/>
        </w:rPr>
        <w:t xml:space="preserve"> inside an existing directory initializes a new, empty Git repository</w:t>
      </w:r>
      <w:r w:rsidRPr="007459C8">
        <w:rPr>
          <w:color w:val="5B9BD5" w:themeColor="accent5"/>
        </w:rPr>
        <w:t>.</w:t>
      </w:r>
    </w:p>
    <w:p w14:paraId="3158A190" w14:textId="41C98128" w:rsidR="002052BB" w:rsidRDefault="002052BB" w:rsidP="00875B43"/>
    <w:p w14:paraId="37A59462" w14:textId="412443D0" w:rsidR="002052BB" w:rsidRDefault="002052BB" w:rsidP="00875B43">
      <w:r>
        <w:t>Q</w:t>
      </w:r>
      <w:proofErr w:type="gramStart"/>
      <w:r>
        <w:t>3.CONFIGURE</w:t>
      </w:r>
      <w:proofErr w:type="gramEnd"/>
      <w:r>
        <w:t xml:space="preserve"> A FICTIONAL IDENTITY?</w:t>
      </w:r>
    </w:p>
    <w:p w14:paraId="45D5C23D" w14:textId="5FF0AC2F" w:rsidR="002052BB" w:rsidRPr="007459C8" w:rsidRDefault="002052BB" w:rsidP="002052BB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>git config --global user.name "</w:t>
      </w:r>
      <w:r w:rsidRPr="007459C8">
        <w:rPr>
          <w:color w:val="5B9BD5" w:themeColor="accent5"/>
        </w:rPr>
        <w:t>KAMALESHTECHY</w:t>
      </w:r>
      <w:r w:rsidRPr="007459C8">
        <w:rPr>
          <w:color w:val="5B9BD5" w:themeColor="accent5"/>
        </w:rPr>
        <w:t>"</w:t>
      </w:r>
    </w:p>
    <w:p w14:paraId="69913B0E" w14:textId="7CCC7B6D" w:rsidR="002052BB" w:rsidRPr="007459C8" w:rsidRDefault="002052BB" w:rsidP="002052BB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 xml:space="preserve">git config --global </w:t>
      </w:r>
      <w:proofErr w:type="spellStart"/>
      <w:proofErr w:type="gramStart"/>
      <w:r w:rsidRPr="007459C8">
        <w:rPr>
          <w:color w:val="5B9BD5" w:themeColor="accent5"/>
        </w:rPr>
        <w:t>user.email</w:t>
      </w:r>
      <w:proofErr w:type="spellEnd"/>
      <w:proofErr w:type="gramEnd"/>
      <w:r w:rsidRPr="007459C8">
        <w:rPr>
          <w:color w:val="5B9BD5" w:themeColor="accent5"/>
        </w:rPr>
        <w:t xml:space="preserve"> "</w:t>
      </w:r>
      <w:r w:rsidRPr="007459C8">
        <w:rPr>
          <w:color w:val="5B9BD5" w:themeColor="accent5"/>
        </w:rPr>
        <w:t>KAMALESHTECHY</w:t>
      </w:r>
      <w:r w:rsidRPr="007459C8">
        <w:rPr>
          <w:color w:val="5B9BD5" w:themeColor="accent5"/>
        </w:rPr>
        <w:t>@</w:t>
      </w:r>
      <w:r w:rsidRPr="007459C8">
        <w:rPr>
          <w:color w:val="5B9BD5" w:themeColor="accent5"/>
        </w:rPr>
        <w:t>EMAIL</w:t>
      </w:r>
      <w:r w:rsidRPr="007459C8">
        <w:rPr>
          <w:color w:val="5B9BD5" w:themeColor="accent5"/>
        </w:rPr>
        <w:t>.com"</w:t>
      </w:r>
    </w:p>
    <w:p w14:paraId="5FCAB237" w14:textId="77777777" w:rsidR="00E67BE9" w:rsidRDefault="00E67BE9" w:rsidP="00875B43"/>
    <w:p w14:paraId="59BB8D13" w14:textId="17808C38" w:rsidR="002052BB" w:rsidRDefault="002052BB" w:rsidP="00875B43">
      <w:r>
        <w:t>Q4.FIX THE REPOSITRY ERROR?</w:t>
      </w:r>
    </w:p>
    <w:p w14:paraId="047D2372" w14:textId="5FE29545" w:rsidR="0052634A" w:rsidRPr="007459C8" w:rsidRDefault="002052BB" w:rsidP="00875B43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="0052634A" w:rsidRPr="007459C8">
        <w:rPr>
          <w:color w:val="5B9BD5" w:themeColor="accent5"/>
        </w:rPr>
        <w:t>Fix:</w:t>
      </w:r>
      <w:r w:rsidR="0052634A" w:rsidRPr="007459C8">
        <w:rPr>
          <w:color w:val="5B9BD5" w:themeColor="accent5"/>
        </w:rPr>
        <w:t xml:space="preserve">  </w:t>
      </w:r>
      <w:r w:rsidR="0052634A" w:rsidRPr="007459C8">
        <w:rPr>
          <w:color w:val="5B9BD5" w:themeColor="accent5"/>
        </w:rPr>
        <w:t>git</w:t>
      </w:r>
      <w:r w:rsidR="0052634A" w:rsidRPr="007459C8">
        <w:rPr>
          <w:color w:val="5B9BD5" w:themeColor="accent5"/>
        </w:rPr>
        <w:t xml:space="preserve"> </w:t>
      </w:r>
      <w:proofErr w:type="spellStart"/>
      <w:r w:rsidR="0052634A" w:rsidRPr="007459C8">
        <w:rPr>
          <w:color w:val="5B9BD5" w:themeColor="accent5"/>
        </w:rPr>
        <w:t>init</w:t>
      </w:r>
      <w:proofErr w:type="spellEnd"/>
      <w:r w:rsidR="0052634A" w:rsidRPr="007459C8">
        <w:rPr>
          <w:color w:val="5B9BD5" w:themeColor="accent5"/>
        </w:rPr>
        <w:t xml:space="preserve"> </w:t>
      </w:r>
    </w:p>
    <w:p w14:paraId="61A0BB6F" w14:textId="530B7965" w:rsidR="002052BB" w:rsidRPr="007459C8" w:rsidRDefault="0052634A" w:rsidP="00875B43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 xml:space="preserve">Confirmation: </w:t>
      </w:r>
      <w:r w:rsidRPr="007459C8">
        <w:rPr>
          <w:color w:val="5B9BD5" w:themeColor="accent5"/>
        </w:rPr>
        <w:t xml:space="preserve"> </w:t>
      </w:r>
      <w:r w:rsidRPr="007459C8">
        <w:rPr>
          <w:color w:val="5B9BD5" w:themeColor="accent5"/>
        </w:rPr>
        <w:t>On branch main</w:t>
      </w:r>
    </w:p>
    <w:p w14:paraId="358B9D1B" w14:textId="77777777" w:rsidR="002052BB" w:rsidRDefault="002052BB" w:rsidP="00875B43"/>
    <w:p w14:paraId="32107083" w14:textId="1691B394" w:rsidR="002052BB" w:rsidRDefault="0052634A" w:rsidP="00875B43">
      <w:r>
        <w:t>Q5. PREPARE A FOLDER FOR FUTURE COMMITS?</w:t>
      </w:r>
    </w:p>
    <w:p w14:paraId="55B23981" w14:textId="7FC44A42" w:rsidR="0052634A" w:rsidRPr="007459C8" w:rsidRDefault="0052634A" w:rsidP="0052634A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 xml:space="preserve">git </w:t>
      </w:r>
      <w:proofErr w:type="spellStart"/>
      <w:r w:rsidRPr="007459C8">
        <w:rPr>
          <w:color w:val="5B9BD5" w:themeColor="accent5"/>
        </w:rPr>
        <w:t>init</w:t>
      </w:r>
      <w:proofErr w:type="spellEnd"/>
    </w:p>
    <w:p w14:paraId="3154DC10" w14:textId="769CFABE" w:rsidR="0052634A" w:rsidRPr="007459C8" w:rsidRDefault="0052634A" w:rsidP="0052634A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>git config --global user.name "</w:t>
      </w:r>
      <w:r w:rsidRPr="007459C8">
        <w:rPr>
          <w:color w:val="5B9BD5" w:themeColor="accent5"/>
        </w:rPr>
        <w:t>KAMALESHTECHY</w:t>
      </w:r>
      <w:r w:rsidRPr="007459C8">
        <w:rPr>
          <w:color w:val="5B9BD5" w:themeColor="accent5"/>
        </w:rPr>
        <w:t>"</w:t>
      </w:r>
    </w:p>
    <w:p w14:paraId="7D40E6D6" w14:textId="46B25471" w:rsidR="0052634A" w:rsidRPr="007459C8" w:rsidRDefault="0052634A" w:rsidP="0052634A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color w:val="5B9BD5" w:themeColor="accent5"/>
        </w:rPr>
        <w:t xml:space="preserve">git config --global </w:t>
      </w:r>
      <w:proofErr w:type="spellStart"/>
      <w:proofErr w:type="gramStart"/>
      <w:r w:rsidRPr="007459C8">
        <w:rPr>
          <w:color w:val="5B9BD5" w:themeColor="accent5"/>
        </w:rPr>
        <w:t>user.email</w:t>
      </w:r>
      <w:proofErr w:type="spellEnd"/>
      <w:proofErr w:type="gramEnd"/>
      <w:r w:rsidRPr="007459C8">
        <w:rPr>
          <w:color w:val="5B9BD5" w:themeColor="accent5"/>
        </w:rPr>
        <w:t xml:space="preserve"> "</w:t>
      </w:r>
      <w:r w:rsidRPr="007459C8">
        <w:rPr>
          <w:color w:val="5B9BD5" w:themeColor="accent5"/>
        </w:rPr>
        <w:t>KAMALESHTECHY@EMAIL.</w:t>
      </w:r>
      <w:r w:rsidRPr="007459C8">
        <w:rPr>
          <w:color w:val="5B9BD5" w:themeColor="accent5"/>
        </w:rPr>
        <w:t>com"</w:t>
      </w:r>
    </w:p>
    <w:p w14:paraId="4A36E776" w14:textId="77777777" w:rsidR="002052BB" w:rsidRDefault="002052BB" w:rsidP="00875B43"/>
    <w:p w14:paraId="224F8CDD" w14:textId="72D97490" w:rsidR="002052BB" w:rsidRDefault="0052634A" w:rsidP="00875B43">
      <w:r>
        <w:t>Q6. READ THE SETUP EVIDENCE?</w:t>
      </w:r>
    </w:p>
    <w:p w14:paraId="5C1C06DA" w14:textId="77535632" w:rsidR="0052634A" w:rsidRPr="007459C8" w:rsidRDefault="0052634A" w:rsidP="00875B43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b/>
          <w:bCs/>
          <w:color w:val="5B9BD5" w:themeColor="accent5"/>
          <w:highlight w:val="lightGray"/>
        </w:rPr>
        <w:t>Installed:</w:t>
      </w:r>
      <w:r w:rsidRPr="007459C8">
        <w:rPr>
          <w:color w:val="5B9BD5" w:themeColor="accent5"/>
        </w:rPr>
        <w:t xml:space="preserve"> The Git version string (e.g., git version 2.46</w:t>
      </w:r>
      <w:r w:rsidRPr="007459C8">
        <w:rPr>
          <w:color w:val="5B9BD5" w:themeColor="accent5"/>
        </w:rPr>
        <w:t>.0</w:t>
      </w:r>
      <w:r w:rsidRPr="007459C8">
        <w:rPr>
          <w:color w:val="5B9BD5" w:themeColor="accent5"/>
        </w:rPr>
        <w:t>)</w:t>
      </w:r>
    </w:p>
    <w:p w14:paraId="6482F59E" w14:textId="24F65050" w:rsidR="0052634A" w:rsidRPr="007459C8" w:rsidRDefault="0052634A" w:rsidP="00875B43">
      <w:pPr>
        <w:rPr>
          <w:color w:val="5B9BD5" w:themeColor="accent5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b/>
          <w:bCs/>
          <w:color w:val="5B9BD5" w:themeColor="accent5"/>
          <w:highlight w:val="lightGray"/>
        </w:rPr>
        <w:t>Repository</w:t>
      </w:r>
      <w:r w:rsidRPr="007459C8">
        <w:rPr>
          <w:b/>
          <w:bCs/>
          <w:color w:val="5B9BD5" w:themeColor="accent5"/>
        </w:rPr>
        <w:t>:</w:t>
      </w:r>
      <w:r w:rsidRPr="007459C8">
        <w:rPr>
          <w:color w:val="5B9BD5" w:themeColor="accent5"/>
        </w:rPr>
        <w:t xml:space="preserve"> The initialization message (</w:t>
      </w:r>
      <w:r w:rsidR="007459C8" w:rsidRPr="007459C8">
        <w:rPr>
          <w:color w:val="5B9BD5" w:themeColor="accent5"/>
        </w:rPr>
        <w:t>I</w:t>
      </w:r>
      <w:r w:rsidRPr="007459C8">
        <w:rPr>
          <w:color w:val="5B9BD5" w:themeColor="accent5"/>
        </w:rPr>
        <w:t>nitialized empty Git repository...</w:t>
      </w:r>
      <w:r w:rsidR="007459C8" w:rsidRPr="007459C8">
        <w:rPr>
          <w:color w:val="5B9BD5" w:themeColor="accent5"/>
        </w:rPr>
        <w:t>)</w:t>
      </w:r>
    </w:p>
    <w:p w14:paraId="0EEB6D27" w14:textId="77F6F534" w:rsidR="0052634A" w:rsidRPr="007459C8" w:rsidRDefault="0052634A" w:rsidP="0052634A">
      <w:pPr>
        <w:rPr>
          <w:color w:val="5B9BD5" w:themeColor="accent5"/>
          <w:lang w:val="en-IN"/>
        </w:rPr>
      </w:pPr>
      <w:r w:rsidRPr="007459C8">
        <w:rPr>
          <w:color w:val="5B9BD5" w:themeColor="accent5"/>
        </w:rPr>
        <w:sym w:font="Wingdings" w:char="F0E8"/>
      </w:r>
      <w:r w:rsidRPr="007459C8">
        <w:rPr>
          <w:b/>
          <w:bCs/>
          <w:color w:val="5B9BD5" w:themeColor="accent5"/>
          <w:lang w:val="en-IN"/>
        </w:rPr>
        <w:t>History:</w:t>
      </w:r>
      <w:r w:rsidRPr="007459C8">
        <w:rPr>
          <w:color w:val="5B9BD5" w:themeColor="accent5"/>
          <w:lang w:val="en-IN"/>
        </w:rPr>
        <w:t xml:space="preserve"> The text No commits yet</w:t>
      </w:r>
      <w:r w:rsidRPr="007459C8">
        <w:rPr>
          <w:color w:val="5B9BD5" w:themeColor="accent5"/>
          <w:lang w:val="en-IN"/>
        </w:rPr>
        <w:t xml:space="preserve"> </w:t>
      </w:r>
      <w:r w:rsidRPr="007459C8">
        <w:rPr>
          <w:color w:val="5B9BD5" w:themeColor="accent5"/>
          <w:lang w:val="en-IN"/>
        </w:rPr>
        <w:t>under a git status</w:t>
      </w:r>
      <w:r w:rsidR="007459C8">
        <w:rPr>
          <w:color w:val="5B9BD5" w:themeColor="accent5"/>
          <w:lang w:val="en-IN"/>
        </w:rPr>
        <w:t>.</w:t>
      </w:r>
    </w:p>
    <w:p w14:paraId="4C17AFCB" w14:textId="77777777" w:rsidR="0052634A" w:rsidRDefault="0052634A" w:rsidP="00875B43"/>
    <w:p w14:paraId="16597E48" w14:textId="1BC250BB" w:rsidR="000163A8" w:rsidRPr="00D60F63" w:rsidRDefault="000163A8" w:rsidP="00D60F63">
      <w:pPr>
        <w:pStyle w:val="Signature"/>
      </w:pPr>
    </w:p>
    <w:sectPr w:rsidR="000163A8" w:rsidRPr="00D60F63" w:rsidSect="004B79C8">
      <w:headerReference w:type="default" r:id="rId11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F38A" w14:textId="77777777" w:rsidR="00F51803" w:rsidRDefault="00F51803" w:rsidP="002052BB">
      <w:pPr>
        <w:spacing w:line="240" w:lineRule="auto"/>
      </w:pPr>
      <w:r>
        <w:separator/>
      </w:r>
    </w:p>
  </w:endnote>
  <w:endnote w:type="continuationSeparator" w:id="0">
    <w:p w14:paraId="0A513894" w14:textId="77777777" w:rsidR="00F51803" w:rsidRDefault="00F51803" w:rsidP="00205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046A" w14:textId="77777777" w:rsidR="00F51803" w:rsidRDefault="00F51803" w:rsidP="002052BB">
      <w:pPr>
        <w:spacing w:line="240" w:lineRule="auto"/>
      </w:pPr>
      <w:r>
        <w:separator/>
      </w:r>
    </w:p>
  </w:footnote>
  <w:footnote w:type="continuationSeparator" w:id="0">
    <w:p w14:paraId="556736B6" w14:textId="77777777" w:rsidR="00F51803" w:rsidRDefault="00F51803" w:rsidP="002052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5362" w14:textId="082E73FD" w:rsidR="007459C8" w:rsidRPr="00B60C3F" w:rsidRDefault="007459C8" w:rsidP="007459C8">
    <w:pPr>
      <w:pStyle w:val="Header"/>
      <w:rPr>
        <w:rFonts w:cstheme="minorHAnsi"/>
        <w:b/>
        <w:bCs/>
        <w:color w:val="000000" w:themeColor="text1"/>
        <w:lang w:val="en-IN"/>
      </w:rPr>
    </w:pPr>
    <w:r>
      <w:rPr>
        <w:rFonts w:cstheme="minorHAnsi"/>
        <w:b/>
        <w:bCs/>
        <w:color w:val="000000" w:themeColor="text1"/>
        <w:lang w:val="en-IN"/>
      </w:rPr>
      <w:ptab w:relativeTo="margin" w:alignment="right" w:leader="none"/>
    </w: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KAMALESH TC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</w:t>
    </w:r>
  </w:p>
  <w:p w14:paraId="4B26645E" w14:textId="760DF3C1" w:rsidR="007459C8" w:rsidRDefault="007459C8" w:rsidP="007459C8">
    <w:pPr>
      <w:pStyle w:val="Header"/>
    </w:pP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ID: PATCCJ0146</w:t>
    </w:r>
    <w:r w:rsidRPr="00B60C3F">
      <w:rPr>
        <w:color w:val="000000" w:themeColor="text1"/>
        <w:lang w:val="en-IN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1"/>
  </w:num>
  <w:num w:numId="3" w16cid:durableId="1943804326">
    <w:abstractNumId w:val="4"/>
  </w:num>
  <w:num w:numId="4" w16cid:durableId="1027216805">
    <w:abstractNumId w:val="5"/>
  </w:num>
  <w:num w:numId="5" w16cid:durableId="465663499">
    <w:abstractNumId w:val="3"/>
  </w:num>
  <w:num w:numId="6" w16cid:durableId="62573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BB"/>
    <w:rsid w:val="000163A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052BB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F2F97"/>
    <w:rsid w:val="00471613"/>
    <w:rsid w:val="004A167D"/>
    <w:rsid w:val="004B79C8"/>
    <w:rsid w:val="005033F2"/>
    <w:rsid w:val="0051228E"/>
    <w:rsid w:val="0052634A"/>
    <w:rsid w:val="00534932"/>
    <w:rsid w:val="005605AA"/>
    <w:rsid w:val="0057694E"/>
    <w:rsid w:val="005933EA"/>
    <w:rsid w:val="005B0733"/>
    <w:rsid w:val="005C2F72"/>
    <w:rsid w:val="005E487C"/>
    <w:rsid w:val="00612A31"/>
    <w:rsid w:val="006439B5"/>
    <w:rsid w:val="00655012"/>
    <w:rsid w:val="006C6B99"/>
    <w:rsid w:val="006E3DB8"/>
    <w:rsid w:val="00702120"/>
    <w:rsid w:val="007459C8"/>
    <w:rsid w:val="00747E55"/>
    <w:rsid w:val="007959E0"/>
    <w:rsid w:val="007B0EEC"/>
    <w:rsid w:val="00804E11"/>
    <w:rsid w:val="00822C0B"/>
    <w:rsid w:val="008544C7"/>
    <w:rsid w:val="00875B43"/>
    <w:rsid w:val="008A688B"/>
    <w:rsid w:val="008C57C3"/>
    <w:rsid w:val="009051D6"/>
    <w:rsid w:val="00930829"/>
    <w:rsid w:val="00956906"/>
    <w:rsid w:val="00957804"/>
    <w:rsid w:val="009C563B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63A2"/>
    <w:rsid w:val="00C94687"/>
    <w:rsid w:val="00CC3ADC"/>
    <w:rsid w:val="00CF002A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7BE9"/>
    <w:rsid w:val="00E70AD9"/>
    <w:rsid w:val="00E724A0"/>
    <w:rsid w:val="00E7709C"/>
    <w:rsid w:val="00F311A6"/>
    <w:rsid w:val="00F31A32"/>
    <w:rsid w:val="00F51803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8C19"/>
  <w15:chartTrackingRefBased/>
  <w15:docId w15:val="{2BE0FB31-98E0-428B-8783-4C075BA9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52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BB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52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BB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28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2026-10-26T10:20:00Z</dcterms:created>
  <dcterms:modified xsi:type="dcterms:W3CDTF">2026-10-26T10:48:00Z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