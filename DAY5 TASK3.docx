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E6DC" w14:textId="6BF20521" w:rsidR="0025570E" w:rsidRPr="00C66834" w:rsidRDefault="004B6247" w:rsidP="004B6247">
      <w:pPr>
        <w:pStyle w:val="Title"/>
        <w:jc w:val="both"/>
      </w:pPr>
      <w:r>
        <w:t>THREE AREAS AND YOUR FIRST COMMIT</w:t>
      </w:r>
    </w:p>
    <w:p w14:paraId="6459CC45" w14:textId="77777777" w:rsidR="00201BAD" w:rsidRPr="00875B43" w:rsidRDefault="00201BAD" w:rsidP="00875B43"/>
    <w:p w14:paraId="3028E2F1" w14:textId="4C95EAAA" w:rsidR="004B6247" w:rsidRDefault="004B6247" w:rsidP="00875B43">
      <w:r>
        <w:t xml:space="preserve">Q1.ORDER THE THREE AREAS? </w:t>
      </w:r>
    </w:p>
    <w:p w14:paraId="63FE5260" w14:textId="10621259" w:rsidR="00E67BE9" w:rsidRPr="000F1DB4" w:rsidRDefault="004B6247" w:rsidP="00875B43">
      <w:pPr>
        <w:rPr>
          <w:color w:val="5B9BD5" w:themeColor="accent5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</w:rPr>
        <w:t xml:space="preserve"> </w:t>
      </w:r>
      <w:r w:rsidRPr="000F1DB4">
        <w:rPr>
          <w:color w:val="5B9BD5" w:themeColor="accent5"/>
        </w:rPr>
        <w:t>Working directory, staging area, repository</w:t>
      </w:r>
    </w:p>
    <w:p w14:paraId="4225589A" w14:textId="77777777" w:rsidR="004B6247" w:rsidRDefault="004B6247" w:rsidP="00875B43"/>
    <w:p w14:paraId="768D77BB" w14:textId="084BF545" w:rsidR="004B6247" w:rsidRDefault="004B6247" w:rsidP="00875B43">
      <w:r>
        <w:t>Q2.STAGED ONE NAMED FILE?</w:t>
      </w:r>
    </w:p>
    <w:p w14:paraId="61F85FA2" w14:textId="3AA2E23E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lang w:val="en-IN"/>
        </w:rPr>
        <w:t>git add summary.md</w:t>
      </w:r>
    </w:p>
    <w:p w14:paraId="1A45AA94" w14:textId="1079AAD0" w:rsidR="004B6247" w:rsidRDefault="004B6247" w:rsidP="00875B43"/>
    <w:p w14:paraId="558BBEBC" w14:textId="1B0A8A46" w:rsidR="004B6247" w:rsidRDefault="004B6247" w:rsidP="00875B43">
      <w:r>
        <w:t>Q3.STAGE ONE NAMED FILE?</w:t>
      </w:r>
    </w:p>
    <w:p w14:paraId="2F72B5BD" w14:textId="77777777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  <w:lang w:val="en-IN"/>
        </w:rPr>
        <w:t>git commit -m "Add study summary"</w:t>
      </w:r>
    </w:p>
    <w:p w14:paraId="5F5703C2" w14:textId="5EB2E960" w:rsidR="004B6247" w:rsidRDefault="004B6247" w:rsidP="00875B43"/>
    <w:p w14:paraId="1131E343" w14:textId="02FBCF9E" w:rsidR="004B6247" w:rsidRDefault="004B6247" w:rsidP="00875B43">
      <w:r>
        <w:t>Q4. READ TWO FILES STATES?</w:t>
      </w:r>
    </w:p>
    <w:p w14:paraId="12FB4593" w14:textId="77777777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Before add:</w:t>
      </w:r>
      <w:r w:rsidRPr="000F1DB4">
        <w:rPr>
          <w:color w:val="5B9BD5" w:themeColor="accent5"/>
          <w:lang w:val="en-IN"/>
        </w:rPr>
        <w:t xml:space="preserve"> untracked state in the working directory</w:t>
      </w:r>
    </w:p>
    <w:p w14:paraId="4CA8CB81" w14:textId="77777777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  <w:highlight w:val="lightGray"/>
          <w:lang w:val="en-IN"/>
        </w:rPr>
        <w:t>After add:</w:t>
      </w:r>
      <w:r w:rsidRPr="000F1DB4">
        <w:rPr>
          <w:color w:val="5B9BD5" w:themeColor="accent5"/>
          <w:lang w:val="en-IN"/>
        </w:rPr>
        <w:t xml:space="preserve"> staged state in the staging area</w:t>
      </w:r>
    </w:p>
    <w:p w14:paraId="0D8CD14B" w14:textId="0293E910" w:rsidR="004B6247" w:rsidRDefault="004B6247" w:rsidP="00875B43"/>
    <w:p w14:paraId="6E2529AF" w14:textId="04BDA0FC" w:rsidR="004B6247" w:rsidRDefault="004B6247" w:rsidP="00875B43">
      <w:r>
        <w:t>Q5.REPAIR A MISSING STAGE ATTEMPT?</w:t>
      </w:r>
    </w:p>
    <w:p w14:paraId="69B941D4" w14:textId="77777777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Reason</w:t>
      </w:r>
      <w:r w:rsidRPr="000F1DB4">
        <w:rPr>
          <w:color w:val="5B9BD5" w:themeColor="accent5"/>
          <w:lang w:val="en-IN"/>
        </w:rPr>
        <w:t>: The file was untracked and not staged before committing, so git did not include it in the commit.</w:t>
      </w:r>
    </w:p>
    <w:p w14:paraId="031F3F28" w14:textId="77777777" w:rsidR="004B6247" w:rsidRPr="004B6247" w:rsidRDefault="004B6247" w:rsidP="004B6247">
      <w:pPr>
        <w:rPr>
          <w:lang w:val="en-IN"/>
        </w:rPr>
      </w:pPr>
    </w:p>
    <w:p w14:paraId="60C68C8A" w14:textId="40A4F934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First command</w:t>
      </w:r>
      <w:r w:rsidRPr="000F1DB4">
        <w:rPr>
          <w:color w:val="5B9BD5" w:themeColor="accent5"/>
          <w:lang w:val="en-IN"/>
        </w:rPr>
        <w:t>: git add schedule.md</w:t>
      </w:r>
    </w:p>
    <w:p w14:paraId="4835B6DC" w14:textId="77777777" w:rsidR="004B6247" w:rsidRPr="000F1DB4" w:rsidRDefault="004B6247" w:rsidP="004B6247">
      <w:pPr>
        <w:rPr>
          <w:color w:val="5B9BD5" w:themeColor="accent5"/>
          <w:lang w:val="en-IN"/>
        </w:rPr>
      </w:pPr>
    </w:p>
    <w:p w14:paraId="772B5ECD" w14:textId="20ED246D" w:rsidR="004B6247" w:rsidRPr="000F1DB4" w:rsidRDefault="004B6247" w:rsidP="004B6247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Second command</w:t>
      </w:r>
      <w:r w:rsidRPr="000F1DB4">
        <w:rPr>
          <w:color w:val="5B9BD5" w:themeColor="accent5"/>
          <w:lang w:val="en-IN"/>
        </w:rPr>
        <w:t>: git commit -m "Add study schedule"</w:t>
      </w:r>
    </w:p>
    <w:p w14:paraId="1191188C" w14:textId="55E0C606" w:rsidR="004B6247" w:rsidRDefault="004B6247" w:rsidP="00875B43"/>
    <w:p w14:paraId="30513FAA" w14:textId="08452E53" w:rsidR="004B6247" w:rsidRDefault="004B6247" w:rsidP="00875B43">
      <w:r>
        <w:t>Q6</w:t>
      </w:r>
      <w:r w:rsidR="000F1DB4">
        <w:t>. MAKE ONE FOCUSED EDIT?</w:t>
      </w:r>
    </w:p>
    <w:p w14:paraId="5E497B89" w14:textId="77777777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Chosen change</w:t>
      </w:r>
      <w:r w:rsidRPr="000F1DB4">
        <w:rPr>
          <w:color w:val="5B9BD5" w:themeColor="accent5"/>
          <w:lang w:val="en-IN"/>
        </w:rPr>
        <w:t>: timetable.md</w:t>
      </w:r>
    </w:p>
    <w:p w14:paraId="44151A93" w14:textId="77777777" w:rsidR="000F1DB4" w:rsidRPr="000F1DB4" w:rsidRDefault="000F1DB4" w:rsidP="000F1DB4">
      <w:pPr>
        <w:rPr>
          <w:color w:val="5B9BD5" w:themeColor="accent5"/>
          <w:lang w:val="en-IN"/>
        </w:rPr>
      </w:pPr>
    </w:p>
    <w:p w14:paraId="78A95124" w14:textId="03157339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Stage command</w:t>
      </w:r>
      <w:r w:rsidRPr="000F1DB4">
        <w:rPr>
          <w:color w:val="5B9BD5" w:themeColor="accent5"/>
          <w:lang w:val="en-IN"/>
        </w:rPr>
        <w:t>: git add timetable.md</w:t>
      </w:r>
    </w:p>
    <w:p w14:paraId="129AC6D2" w14:textId="77777777" w:rsidR="000F1DB4" w:rsidRPr="000F1DB4" w:rsidRDefault="000F1DB4" w:rsidP="000F1DB4">
      <w:pPr>
        <w:rPr>
          <w:color w:val="5B9BD5" w:themeColor="accent5"/>
          <w:lang w:val="en-IN"/>
        </w:rPr>
      </w:pPr>
    </w:p>
    <w:p w14:paraId="56CA19C4" w14:textId="6AAD6B62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Commit command</w:t>
      </w:r>
      <w:r w:rsidRPr="000F1DB4">
        <w:rPr>
          <w:color w:val="5B9BD5" w:themeColor="accent5"/>
          <w:lang w:val="en-IN"/>
        </w:rPr>
        <w:t>: git commit -m "Add class timetable"</w:t>
      </w:r>
    </w:p>
    <w:p w14:paraId="76CBC79A" w14:textId="224B45E1" w:rsidR="000F1DB4" w:rsidRPr="00875B43" w:rsidRDefault="000F1DB4" w:rsidP="00875B43"/>
    <w:p w14:paraId="1234F438" w14:textId="5EDA2721" w:rsidR="001D3991" w:rsidRDefault="000F1DB4" w:rsidP="00331963">
      <w:r>
        <w:t>Q7. TRACE ONE FILE THROUGH THE WORKFLOW?</w:t>
      </w:r>
    </w:p>
    <w:p w14:paraId="0440C39A" w14:textId="77777777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After creation</w:t>
      </w:r>
      <w:r w:rsidRPr="000F1DB4">
        <w:rPr>
          <w:color w:val="5B9BD5" w:themeColor="accent5"/>
          <w:lang w:val="en-IN"/>
        </w:rPr>
        <w:t>: Untracked file</w:t>
      </w:r>
    </w:p>
    <w:p w14:paraId="439CAE02" w14:textId="77777777" w:rsidR="000F1DB4" w:rsidRPr="000F1DB4" w:rsidRDefault="000F1DB4" w:rsidP="000F1DB4">
      <w:pPr>
        <w:rPr>
          <w:lang w:val="en-IN"/>
        </w:rPr>
      </w:pPr>
    </w:p>
    <w:p w14:paraId="6CCC4C01" w14:textId="3DA346E0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After add</w:t>
      </w:r>
      <w:r w:rsidRPr="000F1DB4">
        <w:rPr>
          <w:color w:val="5B9BD5" w:themeColor="accent5"/>
          <w:lang w:val="en-IN"/>
        </w:rPr>
        <w:t>: Changes to be committed (staged)</w:t>
      </w:r>
    </w:p>
    <w:p w14:paraId="748CB4ED" w14:textId="77777777" w:rsidR="000F1DB4" w:rsidRPr="000F1DB4" w:rsidRDefault="000F1DB4" w:rsidP="000F1DB4">
      <w:pPr>
        <w:rPr>
          <w:color w:val="5B9BD5" w:themeColor="accent5"/>
          <w:lang w:val="en-IN"/>
        </w:rPr>
      </w:pPr>
    </w:p>
    <w:p w14:paraId="5505DDF5" w14:textId="17AC91E7" w:rsidR="000F1DB4" w:rsidRPr="000F1DB4" w:rsidRDefault="000F1DB4" w:rsidP="000F1DB4">
      <w:pPr>
        <w:rPr>
          <w:color w:val="5B9BD5" w:themeColor="accent5"/>
          <w:lang w:val="en-IN"/>
        </w:rPr>
      </w:pPr>
      <w:r w:rsidRPr="000F1DB4">
        <w:rPr>
          <w:color w:val="5B9BD5" w:themeColor="accent5"/>
          <w:lang w:val="en-IN"/>
        </w:rPr>
        <w:sym w:font="Wingdings" w:char="F0E8"/>
      </w:r>
      <w:r w:rsidRPr="000F1DB4">
        <w:rPr>
          <w:color w:val="5B9BD5" w:themeColor="accent5"/>
          <w:highlight w:val="lightGray"/>
          <w:lang w:val="en-IN"/>
        </w:rPr>
        <w:t>After commit</w:t>
      </w:r>
      <w:r w:rsidRPr="000F1DB4">
        <w:rPr>
          <w:color w:val="5B9BD5" w:themeColor="accent5"/>
          <w:lang w:val="en-IN"/>
        </w:rPr>
        <w:t>: Clean working tree (no changes to commit, or tracked in repository history)</w:t>
      </w:r>
    </w:p>
    <w:p w14:paraId="39BE67D0" w14:textId="5D20F591" w:rsidR="000F1DB4" w:rsidRPr="000F1DB4" w:rsidRDefault="000F1DB4" w:rsidP="00331963">
      <w:pPr>
        <w:rPr>
          <w:color w:val="5B9BD5" w:themeColor="accent5"/>
        </w:rPr>
      </w:pPr>
    </w:p>
    <w:p w14:paraId="031117CD" w14:textId="77777777" w:rsidR="001D3991" w:rsidRPr="000F1DB4" w:rsidRDefault="001D3991" w:rsidP="00331963">
      <w:pPr>
        <w:rPr>
          <w:color w:val="5B9BD5" w:themeColor="accent5"/>
        </w:rPr>
      </w:pPr>
    </w:p>
    <w:p w14:paraId="2D43A631" w14:textId="203C8626" w:rsidR="000163A8" w:rsidRPr="00D60F63" w:rsidRDefault="000163A8" w:rsidP="00D60F63">
      <w:pPr>
        <w:pStyle w:val="Signature"/>
      </w:pPr>
    </w:p>
    <w:sectPr w:rsidR="000163A8" w:rsidRPr="00D60F63" w:rsidSect="004B79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F4E6" w14:textId="77777777" w:rsidR="008A04A0" w:rsidRDefault="008A04A0" w:rsidP="000F1DB4">
      <w:pPr>
        <w:spacing w:line="240" w:lineRule="auto"/>
      </w:pPr>
      <w:r>
        <w:separator/>
      </w:r>
    </w:p>
  </w:endnote>
  <w:endnote w:type="continuationSeparator" w:id="0">
    <w:p w14:paraId="3DDE4C54" w14:textId="77777777" w:rsidR="008A04A0" w:rsidRDefault="008A04A0" w:rsidP="000F1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CC31" w14:textId="77777777" w:rsidR="000F1DB4" w:rsidRDefault="000F1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B239" w14:textId="77777777" w:rsidR="000F1DB4" w:rsidRDefault="000F1D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422" w14:textId="77777777" w:rsidR="000F1DB4" w:rsidRDefault="000F1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DF534" w14:textId="77777777" w:rsidR="008A04A0" w:rsidRDefault="008A04A0" w:rsidP="000F1DB4">
      <w:pPr>
        <w:spacing w:line="240" w:lineRule="auto"/>
      </w:pPr>
      <w:r>
        <w:separator/>
      </w:r>
    </w:p>
  </w:footnote>
  <w:footnote w:type="continuationSeparator" w:id="0">
    <w:p w14:paraId="1841918C" w14:textId="77777777" w:rsidR="008A04A0" w:rsidRDefault="008A04A0" w:rsidP="000F1D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01DA" w14:textId="77777777" w:rsidR="000F1DB4" w:rsidRDefault="000F1D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9174" w14:textId="77777777" w:rsidR="000F1DB4" w:rsidRPr="00B60C3F" w:rsidRDefault="000F1DB4" w:rsidP="000F1DB4">
    <w:pPr>
      <w:pStyle w:val="Header"/>
      <w:rPr>
        <w:rFonts w:cstheme="minorHAnsi"/>
        <w:b/>
        <w:bCs/>
        <w:color w:val="000000" w:themeColor="text1"/>
        <w:lang w:val="en-IN"/>
      </w:rPr>
    </w:pPr>
    <w:r>
      <w:rPr>
        <w:rFonts w:cstheme="minorHAnsi"/>
        <w:b/>
        <w:bCs/>
        <w:color w:val="000000" w:themeColor="text1"/>
        <w:lang w:val="en-IN"/>
      </w:rPr>
      <w:ptab w:relativeTo="margin" w:alignment="right" w:leader="none"/>
    </w: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KAMALESH TC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</w:t>
    </w:r>
  </w:p>
  <w:p w14:paraId="1FBA73C4" w14:textId="6694E85A" w:rsidR="000F1DB4" w:rsidRDefault="000F1DB4" w:rsidP="000F1DB4">
    <w:pPr>
      <w:pStyle w:val="Header"/>
    </w:pP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ID: PATCCJ014</w:t>
    </w:r>
    <w:r>
      <w:rPr>
        <w:rFonts w:cstheme="minorHAnsi"/>
        <w:b/>
        <w:bCs/>
        <w:color w:val="000000" w:themeColor="text1"/>
        <w:lang w:val="en-IN"/>
      </w:rPr>
      <w:t>6</w:t>
    </w:r>
  </w:p>
  <w:p w14:paraId="6C60B2E4" w14:textId="56B5D070" w:rsidR="000F1DB4" w:rsidRDefault="000F1DB4">
    <w:pPr>
      <w:pStyle w:val="Header"/>
    </w:pP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02A9" w14:textId="77777777" w:rsidR="000F1DB4" w:rsidRDefault="000F1D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0ED4"/>
    <w:multiLevelType w:val="hybridMultilevel"/>
    <w:tmpl w:val="8BF23C20"/>
    <w:lvl w:ilvl="0" w:tplc="0AB873D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2"/>
  </w:num>
  <w:num w:numId="3" w16cid:durableId="1943804326">
    <w:abstractNumId w:val="5"/>
  </w:num>
  <w:num w:numId="4" w16cid:durableId="1027216805">
    <w:abstractNumId w:val="6"/>
  </w:num>
  <w:num w:numId="5" w16cid:durableId="465663499">
    <w:abstractNumId w:val="4"/>
  </w:num>
  <w:num w:numId="6" w16cid:durableId="625738528">
    <w:abstractNumId w:val="3"/>
  </w:num>
  <w:num w:numId="7" w16cid:durableId="746879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47"/>
    <w:rsid w:val="000163A8"/>
    <w:rsid w:val="00047EEA"/>
    <w:rsid w:val="00073B95"/>
    <w:rsid w:val="00076D9D"/>
    <w:rsid w:val="000B516B"/>
    <w:rsid w:val="000F1DB4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F2F97"/>
    <w:rsid w:val="00471613"/>
    <w:rsid w:val="004A167D"/>
    <w:rsid w:val="004B6247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612A31"/>
    <w:rsid w:val="006439B5"/>
    <w:rsid w:val="00655012"/>
    <w:rsid w:val="006C6B99"/>
    <w:rsid w:val="006E3DB8"/>
    <w:rsid w:val="00702120"/>
    <w:rsid w:val="00747E55"/>
    <w:rsid w:val="007959E0"/>
    <w:rsid w:val="007B0EEC"/>
    <w:rsid w:val="00804E11"/>
    <w:rsid w:val="00822C0B"/>
    <w:rsid w:val="008544C7"/>
    <w:rsid w:val="00875B43"/>
    <w:rsid w:val="008A04A0"/>
    <w:rsid w:val="008A688B"/>
    <w:rsid w:val="008C57C3"/>
    <w:rsid w:val="009051D6"/>
    <w:rsid w:val="00930829"/>
    <w:rsid w:val="00956906"/>
    <w:rsid w:val="00957804"/>
    <w:rsid w:val="009C563B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63A2"/>
    <w:rsid w:val="00C94687"/>
    <w:rsid w:val="00CC3ADC"/>
    <w:rsid w:val="00D55398"/>
    <w:rsid w:val="00D60F63"/>
    <w:rsid w:val="00D63477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7BE9"/>
    <w:rsid w:val="00E70AD9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E1EB"/>
  <w15:chartTrackingRefBased/>
  <w15:docId w15:val="{3681C9FD-EFB7-4888-85D9-40E0C05C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1DB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DB4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1DB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DB4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20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2026-10-26T11:05:00Z</dcterms:created>
  <dcterms:modified xsi:type="dcterms:W3CDTF">2026-10-26T11:26:00Z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