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36A" w14:textId="448CBF31" w:rsidR="003F0E43" w:rsidRPr="003F0E43" w:rsidRDefault="003F0E43" w:rsidP="003F0E43">
      <w:pPr>
        <w:pStyle w:val="Title"/>
        <w:jc w:val="both"/>
      </w:pPr>
      <w:r>
        <w:t>YOUR FIRST PYTHON SCRIPT.</w:t>
      </w:r>
    </w:p>
    <w:p w14:paraId="102E2D83" w14:textId="0A96F95D" w:rsidR="00655012" w:rsidRDefault="00655012" w:rsidP="003F0E43">
      <w:pPr>
        <w:pStyle w:val="Subtitle"/>
        <w:jc w:val="both"/>
      </w:pPr>
    </w:p>
    <w:p w14:paraId="0C7A136F" w14:textId="0E94E788" w:rsidR="003F0E43" w:rsidRDefault="007C687B" w:rsidP="003F0E43">
      <w:r w:rsidRPr="003F0E43">
        <w:rPr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BBA193" wp14:editId="0F216A4E">
                <wp:simplePos x="0" y="0"/>
                <wp:positionH relativeFrom="margin">
                  <wp:posOffset>205740</wp:posOffset>
                </wp:positionH>
                <wp:positionV relativeFrom="paragraph">
                  <wp:posOffset>233045</wp:posOffset>
                </wp:positionV>
                <wp:extent cx="3855720" cy="792480"/>
                <wp:effectExtent l="0" t="0" r="11430" b="26670"/>
                <wp:wrapNone/>
                <wp:docPr id="624190942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792480"/>
                        </a:xfrm>
                        <a:prstGeom prst="round2DiagRect">
                          <a:avLst>
                            <a:gd name="adj1" fmla="val 23516"/>
                            <a:gd name="adj2" fmla="val 0"/>
                          </a:avLst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CA8F4" w14:textId="3393130F" w:rsidR="003F0E43" w:rsidRDefault="003F0E43" w:rsidP="003F0E43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EE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r w:rsidR="00E70EE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55303734" w14:textId="4C08FC83" w:rsidR="00E70EEF" w:rsidRDefault="00E70EEF" w:rsidP="00E70EE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 (“tools ready”)</w:t>
                            </w:r>
                          </w:p>
                          <w:p w14:paraId="35C2AB1F" w14:textId="3646E987" w:rsidR="00E70EEF" w:rsidRDefault="00E70EEF" w:rsidP="00E70EE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“first script ready”)</w:t>
                            </w:r>
                          </w:p>
                          <w:p w14:paraId="082B86F4" w14:textId="77777777" w:rsidR="00E70EEF" w:rsidRPr="00E70EEF" w:rsidRDefault="00E70EEF" w:rsidP="00E70EE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93B77A" w14:textId="3AF146A7" w:rsidR="003F0E43" w:rsidRPr="00E70EEF" w:rsidRDefault="003F0E43" w:rsidP="003F0E43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BA193" id="Rectangle: Diagonal Corners Rounded 1" o:spid="_x0000_s1026" style="position:absolute;left:0;text-align:left;margin-left:16.2pt;margin-top:18.35pt;width:303.6pt;height:62.4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3855720,7924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" adj="-11796480,,5400" path="m186360,l3855720,r,l3855720,606120v,102924,-83436,186360,-186360,186360l,792480r,l,186360c,83436,83436,,186360,xe" fillcolor="#002060" strokecolor="#8eaadb [1940]" strokeweight="1pt">
                <v:stroke joinstyle="miter"/>
                <v:formulas/>
                <v:path arrowok="t" o:connecttype="custom" o:connectlocs="186360,0;3855720,0;3855720,0;3855720,606120;3669360,792480;0,792480;0,792480;0,186360;186360,0" o:connectangles="0,0,0,0,0,0,0,0,0" textboxrect="0,0,3855720,792480"/>
                <v:textbox>
                  <w:txbxContent>
                    <w:p w14:paraId="6C5CA8F4" w14:textId="3393130F" w:rsidR="003F0E43" w:rsidRDefault="003F0E43" w:rsidP="003F0E43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EE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r w:rsidR="00E70EE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55303734" w14:textId="4C08FC83" w:rsidR="00E70EEF" w:rsidRDefault="00E70EEF" w:rsidP="00E70EEF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 (“tools ready”)</w:t>
                      </w:r>
                    </w:p>
                    <w:p w14:paraId="35C2AB1F" w14:textId="3646E987" w:rsidR="00E70EEF" w:rsidRDefault="00E70EEF" w:rsidP="00E70EEF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Print(</w:t>
                      </w:r>
                      <w:proofErr w:type="gramEnd"/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“first script ready”)</w:t>
                      </w:r>
                    </w:p>
                    <w:p w14:paraId="082B86F4" w14:textId="77777777" w:rsidR="00E70EEF" w:rsidRPr="00E70EEF" w:rsidRDefault="00E70EEF" w:rsidP="00E70EEF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93B77A" w14:textId="3AF146A7" w:rsidR="003F0E43" w:rsidRPr="00E70EEF" w:rsidRDefault="003F0E43" w:rsidP="003F0E43">
                      <w:pPr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F0E43">
        <w:t>Q1READ TWO PRINT LINES:</w:t>
      </w:r>
    </w:p>
    <w:p w14:paraId="1CC9EE4E" w14:textId="77777777" w:rsidR="007C687B" w:rsidRDefault="007C687B" w:rsidP="003F0E43"/>
    <w:p w14:paraId="484501B3" w14:textId="77777777" w:rsidR="003F0E43" w:rsidRDefault="003F0E43" w:rsidP="00331963"/>
    <w:p w14:paraId="6EA8D9B8" w14:textId="77777777" w:rsidR="001D3991" w:rsidRDefault="001D3991" w:rsidP="00331963"/>
    <w:p w14:paraId="7F39565A" w14:textId="4ECD9214" w:rsidR="003F0E43" w:rsidRDefault="003F0E43" w:rsidP="00331963"/>
    <w:p w14:paraId="1448EE59" w14:textId="30A17FBA" w:rsidR="00E70EEF" w:rsidRPr="00E70EEF" w:rsidRDefault="00E70EEF" w:rsidP="00331963">
      <w:pPr>
        <w:rPr>
          <w:color w:val="FFFFFF" w:themeColor="background1"/>
        </w:rPr>
      </w:pPr>
      <w:r w:rsidRPr="00E70EEF">
        <w:rPr>
          <w:color w:val="FFFFFF" w:themeColor="background1"/>
          <w:highlight w:val="black"/>
        </w:rPr>
        <w:t>Output:</w:t>
      </w:r>
    </w:p>
    <w:p w14:paraId="187755BD" w14:textId="565E134C" w:rsidR="00E70EEF" w:rsidRDefault="007C687B" w:rsidP="00331963">
      <w:r w:rsidRPr="003F0E43">
        <w:rPr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B5A3F8" wp14:editId="686AD32E">
                <wp:simplePos x="0" y="0"/>
                <wp:positionH relativeFrom="margin">
                  <wp:posOffset>198120</wp:posOffset>
                </wp:positionH>
                <wp:positionV relativeFrom="paragraph">
                  <wp:posOffset>144145</wp:posOffset>
                </wp:positionV>
                <wp:extent cx="3855720" cy="792480"/>
                <wp:effectExtent l="0" t="0" r="11430" b="26670"/>
                <wp:wrapNone/>
                <wp:docPr id="238777062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792480"/>
                        </a:xfrm>
                        <a:prstGeom prst="round2DiagRect">
                          <a:avLst>
                            <a:gd name="adj1" fmla="val 23516"/>
                            <a:gd name="adj2" fmla="val 0"/>
                          </a:avLst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0E770" w14:textId="77777777" w:rsidR="00E70EEF" w:rsidRDefault="00E70EEF" w:rsidP="00E70EE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EE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4A5B7ADE" w14:textId="11A23D83" w:rsidR="00E70EEF" w:rsidRDefault="00E70EEF" w:rsidP="00E70EE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tools ready</w:t>
                            </w:r>
                          </w:p>
                          <w:p w14:paraId="328585EB" w14:textId="71D876A9" w:rsidR="00E70EEF" w:rsidRDefault="00E70EEF" w:rsidP="00E70EE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first script ready</w:t>
                            </w:r>
                          </w:p>
                          <w:p w14:paraId="476F5818" w14:textId="77777777" w:rsidR="00E70EEF" w:rsidRPr="00E70EEF" w:rsidRDefault="00E70EEF" w:rsidP="00E70EE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59374C0" w14:textId="77777777" w:rsidR="00E70EEF" w:rsidRPr="00E70EEF" w:rsidRDefault="00E70EEF" w:rsidP="00E70EE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5A3F8" id="_x0000_s1027" style="position:absolute;left:0;text-align:left;margin-left:15.6pt;margin-top:11.35pt;width:303.6pt;height:62.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3855720,7924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" adj="-11796480,,5400" path="m186360,l3855720,r,l3855720,606120v,102924,-83436,186360,-186360,186360l,792480r,l,186360c,83436,83436,,186360,xe" fillcolor="#70ad47 [3209]" strokecolor="#8eaadb [1940]" strokeweight="1pt">
                <v:stroke joinstyle="miter"/>
                <v:formulas/>
                <v:path arrowok="t" o:connecttype="custom" o:connectlocs="186360,0;3855720,0;3855720,0;3855720,606120;3669360,792480;0,792480;0,792480;0,186360;186360,0" o:connectangles="0,0,0,0,0,0,0,0,0" textboxrect="0,0,3855720,792480"/>
                <v:textbox>
                  <w:txbxContent>
                    <w:p w14:paraId="3520E770" w14:textId="77777777" w:rsidR="00E70EEF" w:rsidRDefault="00E70EEF" w:rsidP="00E70EEF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EE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4A5B7ADE" w14:textId="11A23D83" w:rsidR="00E70EEF" w:rsidRDefault="00E70EEF" w:rsidP="00E70EEF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tools ready</w:t>
                      </w:r>
                    </w:p>
                    <w:p w14:paraId="328585EB" w14:textId="71D876A9" w:rsidR="00E70EEF" w:rsidRDefault="00E70EEF" w:rsidP="00E70EEF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first script ready</w:t>
                      </w:r>
                    </w:p>
                    <w:p w14:paraId="476F5818" w14:textId="77777777" w:rsidR="00E70EEF" w:rsidRPr="00E70EEF" w:rsidRDefault="00E70EEF" w:rsidP="00E70EEF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59374C0" w14:textId="77777777" w:rsidR="00E70EEF" w:rsidRPr="00E70EEF" w:rsidRDefault="00E70EEF" w:rsidP="00E70EEF">
                      <w:pPr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sym w:font="Wingdings" w:char="F0E8"/>
      </w:r>
    </w:p>
    <w:p w14:paraId="59B9D00A" w14:textId="10FC4C36" w:rsidR="00E70EEF" w:rsidRDefault="00E70EEF" w:rsidP="00331963"/>
    <w:p w14:paraId="442921C5" w14:textId="77777777" w:rsidR="003F0E43" w:rsidRDefault="003F0E43" w:rsidP="00331963"/>
    <w:p w14:paraId="419F51D8" w14:textId="77777777" w:rsidR="003F0E43" w:rsidRDefault="003F0E43" w:rsidP="00331963"/>
    <w:p w14:paraId="461289DA" w14:textId="77777777" w:rsidR="003F0E43" w:rsidRDefault="003F0E43" w:rsidP="00331963"/>
    <w:p w14:paraId="085E209C" w14:textId="7C2A5B6B" w:rsidR="007C687B" w:rsidRDefault="007C687B" w:rsidP="00331963">
      <w:r>
        <w:t>Q2. RUN THE SAVED SCRIPT WITH UV:</w:t>
      </w:r>
    </w:p>
    <w:p w14:paraId="729AEDDA" w14:textId="32B98EDA" w:rsidR="00A54B29" w:rsidRPr="00E70EEF" w:rsidRDefault="007C687B" w:rsidP="00A54B29">
      <w:pPr>
        <w:rPr>
          <w:color w:val="FFFFFF" w:themeColor="background1"/>
        </w:rPr>
      </w:pPr>
      <w:r>
        <w:sym w:font="Wingdings" w:char="F0E8"/>
      </w:r>
      <w:r w:rsidR="00A54B29" w:rsidRPr="00A54B29">
        <w:rPr>
          <w:color w:val="FFFFFF" w:themeColor="background1"/>
          <w:highlight w:val="black"/>
        </w:rPr>
        <w:t xml:space="preserve"> </w:t>
      </w:r>
      <w:r w:rsidR="00A54B29" w:rsidRPr="00E70EEF">
        <w:rPr>
          <w:color w:val="FFFFFF" w:themeColor="background1"/>
          <w:highlight w:val="black"/>
        </w:rPr>
        <w:t>Output:</w:t>
      </w:r>
    </w:p>
    <w:p w14:paraId="19B95311" w14:textId="13AA22AE" w:rsidR="007C687B" w:rsidRDefault="00A54B29" w:rsidP="00331963">
      <w:r w:rsidRPr="003F0E43">
        <w:rPr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097BF3" wp14:editId="3D9CE9AA">
                <wp:simplePos x="0" y="0"/>
                <wp:positionH relativeFrom="margin">
                  <wp:posOffset>183726</wp:posOffset>
                </wp:positionH>
                <wp:positionV relativeFrom="paragraph">
                  <wp:posOffset>113877</wp:posOffset>
                </wp:positionV>
                <wp:extent cx="3855720" cy="655320"/>
                <wp:effectExtent l="0" t="0" r="11430" b="11430"/>
                <wp:wrapNone/>
                <wp:docPr id="344567000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655320"/>
                        </a:xfrm>
                        <a:prstGeom prst="round2DiagRect">
                          <a:avLst>
                            <a:gd name="adj1" fmla="val 23516"/>
                            <a:gd name="adj2" fmla="val 0"/>
                          </a:avLst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466CC" w14:textId="77777777" w:rsidR="007C687B" w:rsidRDefault="007C687B" w:rsidP="007C687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EE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2B8AFCC7" w14:textId="79378997" w:rsidR="007C687B" w:rsidRPr="007C687B" w:rsidRDefault="007C687B" w:rsidP="007C687B">
                            <w:pPr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C687B"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uv</w:t>
                            </w:r>
                            <w:proofErr w:type="spellEnd"/>
                            <w:r w:rsidRPr="007C687B"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run main.py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97BF3" id="_x0000_s1028" style="position:absolute;left:0;text-align:left;margin-left:14.45pt;margin-top:8.95pt;width:303.6pt;height:51.6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3855720,6553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" adj="-11796480,,5400" path="m154105,l3855720,r,l3855720,501215v,85110,-68995,154105,-154105,154105l,655320r,l,154105c,68995,68995,,154105,xe" fillcolor="#70ad47 [3209]" strokecolor="#8eaadb [1940]" strokeweight="1pt">
                <v:stroke joinstyle="miter"/>
                <v:formulas/>
                <v:path arrowok="t" o:connecttype="custom" o:connectlocs="154105,0;3855720,0;3855720,0;3855720,501215;3701615,655320;0,655320;0,655320;0,154105;154105,0" o:connectangles="0,0,0,0,0,0,0,0,0" textboxrect="0,0,3855720,655320"/>
                <v:textbox>
                  <w:txbxContent>
                    <w:p w14:paraId="75B466CC" w14:textId="77777777" w:rsidR="007C687B" w:rsidRDefault="007C687B" w:rsidP="007C687B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EE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2B8AFCC7" w14:textId="79378997" w:rsidR="007C687B" w:rsidRPr="007C687B" w:rsidRDefault="007C687B" w:rsidP="007C687B">
                      <w:pPr>
                        <w:rPr>
                          <w:b/>
                          <w:bCs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C687B">
                        <w:rPr>
                          <w:b/>
                          <w:bCs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uv</w:t>
                      </w:r>
                      <w:proofErr w:type="spellEnd"/>
                      <w:r w:rsidRPr="007C687B">
                        <w:rPr>
                          <w:b/>
                          <w:bCs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run main.py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8E60F4" w14:textId="77777777" w:rsidR="007C687B" w:rsidRPr="00BD7DB6" w:rsidRDefault="007C687B" w:rsidP="00331963"/>
    <w:p w14:paraId="6CBF3036" w14:textId="77777777" w:rsidR="001D3991" w:rsidRPr="00BD7DB6" w:rsidRDefault="001D3991" w:rsidP="00331963"/>
    <w:p w14:paraId="7DA96B91" w14:textId="427789CA" w:rsidR="001D3991" w:rsidRPr="00BD7DB6" w:rsidRDefault="001D3991" w:rsidP="00331963"/>
    <w:p w14:paraId="6790A5DD" w14:textId="7EEDF035" w:rsidR="000163A8" w:rsidRDefault="000163A8" w:rsidP="00D60F63">
      <w:pPr>
        <w:pStyle w:val="Signature"/>
      </w:pPr>
    </w:p>
    <w:p w14:paraId="3365FAF6" w14:textId="6F094D52" w:rsidR="007C687B" w:rsidRDefault="007C687B" w:rsidP="00D60F63">
      <w:pPr>
        <w:pStyle w:val="Signature"/>
        <w:rPr>
          <w:b/>
          <w:bCs/>
        </w:rPr>
      </w:pPr>
      <w:r>
        <w:t>Q3.</w:t>
      </w:r>
      <w:r w:rsidRPr="007C687B">
        <w:rPr>
          <w:rFonts w:ascii="Arial" w:hAnsi="Arial" w:cs="Arial"/>
          <w:b/>
          <w:bCs/>
          <w:color w:val="E8EAF2"/>
          <w:sz w:val="33"/>
          <w:szCs w:val="33"/>
        </w:rPr>
        <w:t xml:space="preserve"> </w:t>
      </w:r>
      <w:r w:rsidRPr="007C687B">
        <w:rPr>
          <w:b/>
          <w:bCs/>
        </w:rPr>
        <w:t> Order the first-script steps</w:t>
      </w:r>
      <w:r>
        <w:rPr>
          <w:b/>
          <w:bCs/>
        </w:rPr>
        <w:t>:</w:t>
      </w:r>
    </w:p>
    <w:p w14:paraId="01012CC1" w14:textId="18990686" w:rsidR="00A54B29" w:rsidRPr="00E70EEF" w:rsidRDefault="007C687B" w:rsidP="00A54B29">
      <w:pPr>
        <w:rPr>
          <w:color w:val="FFFFFF" w:themeColor="background1"/>
        </w:rPr>
      </w:pPr>
      <w:r>
        <w:sym w:font="Wingdings" w:char="F0E8"/>
      </w:r>
      <w:r w:rsidR="00A54B29" w:rsidRPr="00A54B29">
        <w:rPr>
          <w:color w:val="FFFFFF" w:themeColor="background1"/>
          <w:highlight w:val="black"/>
        </w:rPr>
        <w:t xml:space="preserve"> </w:t>
      </w:r>
      <w:r w:rsidR="00A54B29" w:rsidRPr="00E70EEF">
        <w:rPr>
          <w:color w:val="FFFFFF" w:themeColor="background1"/>
          <w:highlight w:val="black"/>
        </w:rPr>
        <w:t>Output:</w:t>
      </w:r>
    </w:p>
    <w:p w14:paraId="6FF62A10" w14:textId="52E83A4D" w:rsidR="007C687B" w:rsidRDefault="00A54B29" w:rsidP="00D60F63">
      <w:pPr>
        <w:pStyle w:val="Signature"/>
      </w:pPr>
      <w:r w:rsidRPr="003F0E43">
        <w:rPr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43D42C" wp14:editId="473F9F09">
                <wp:simplePos x="0" y="0"/>
                <wp:positionH relativeFrom="margin">
                  <wp:posOffset>248920</wp:posOffset>
                </wp:positionH>
                <wp:positionV relativeFrom="paragraph">
                  <wp:posOffset>33232</wp:posOffset>
                </wp:positionV>
                <wp:extent cx="3855720" cy="982980"/>
                <wp:effectExtent l="0" t="0" r="11430" b="26670"/>
                <wp:wrapNone/>
                <wp:docPr id="174051748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982980"/>
                        </a:xfrm>
                        <a:prstGeom prst="round2DiagRect">
                          <a:avLst>
                            <a:gd name="adj1" fmla="val 23516"/>
                            <a:gd name="adj2" fmla="val 0"/>
                          </a:avLst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8B9A5" w14:textId="77777777" w:rsidR="007C687B" w:rsidRDefault="007C687B" w:rsidP="007C687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EE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4A0D2E68" w14:textId="77777777" w:rsidR="007C687B" w:rsidRPr="007C687B" w:rsidRDefault="007C687B" w:rsidP="007C687B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87B"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save main.py</w:t>
                            </w:r>
                          </w:p>
                          <w:p w14:paraId="76BA1A74" w14:textId="77777777" w:rsidR="007C687B" w:rsidRPr="007C687B" w:rsidRDefault="007C687B" w:rsidP="007C687B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87B"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run main.py</w:t>
                            </w:r>
                          </w:p>
                          <w:p w14:paraId="5C95C9B4" w14:textId="77777777" w:rsidR="007C687B" w:rsidRPr="007C687B" w:rsidRDefault="007C687B" w:rsidP="007C687B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87B"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inspect the output</w:t>
                            </w:r>
                          </w:p>
                          <w:p w14:paraId="3588E405" w14:textId="77777777" w:rsidR="007C687B" w:rsidRDefault="007C687B" w:rsidP="007C687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0E96904" w14:textId="77777777" w:rsidR="007C687B" w:rsidRPr="00E70EEF" w:rsidRDefault="007C687B" w:rsidP="007C687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3D42C" id="_x0000_s1029" style="position:absolute;left:0;text-align:left;margin-left:19.6pt;margin-top:2.6pt;width:303.6pt;height:77.4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3855720,9829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" adj="-11796480,,5400" path="m231158,l3855720,r,l3855720,751822v,127665,-103493,231158,-231158,231158l,982980r,l,231158c,103493,103493,,231158,xe" fillcolor="#70ad47 [3209]" strokecolor="#8eaadb [1940]" strokeweight="1pt">
                <v:stroke joinstyle="miter"/>
                <v:formulas/>
                <v:path arrowok="t" o:connecttype="custom" o:connectlocs="231158,0;3855720,0;3855720,0;3855720,751822;3624562,982980;0,982980;0,982980;0,231158;231158,0" o:connectangles="0,0,0,0,0,0,0,0,0" textboxrect="0,0,3855720,982980"/>
                <v:textbox>
                  <w:txbxContent>
                    <w:p w14:paraId="1418B9A5" w14:textId="77777777" w:rsidR="007C687B" w:rsidRDefault="007C687B" w:rsidP="007C687B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EE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4A0D2E68" w14:textId="77777777" w:rsidR="007C687B" w:rsidRPr="007C687B" w:rsidRDefault="007C687B" w:rsidP="007C687B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687B">
                        <w:rPr>
                          <w:b/>
                          <w:bCs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save main.py</w:t>
                      </w:r>
                    </w:p>
                    <w:p w14:paraId="76BA1A74" w14:textId="77777777" w:rsidR="007C687B" w:rsidRPr="007C687B" w:rsidRDefault="007C687B" w:rsidP="007C687B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687B">
                        <w:rPr>
                          <w:b/>
                          <w:bCs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run main.py</w:t>
                      </w:r>
                    </w:p>
                    <w:p w14:paraId="5C95C9B4" w14:textId="77777777" w:rsidR="007C687B" w:rsidRPr="007C687B" w:rsidRDefault="007C687B" w:rsidP="007C687B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687B">
                        <w:rPr>
                          <w:b/>
                          <w:bCs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inspect the output</w:t>
                      </w:r>
                    </w:p>
                    <w:p w14:paraId="3588E405" w14:textId="77777777" w:rsidR="007C687B" w:rsidRDefault="007C687B" w:rsidP="007C687B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0E96904" w14:textId="77777777" w:rsidR="007C687B" w:rsidRPr="00E70EEF" w:rsidRDefault="007C687B" w:rsidP="007C687B">
                      <w:pPr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C3C702" w14:textId="047073D0" w:rsidR="007C687B" w:rsidRPr="007C687B" w:rsidRDefault="007C687B" w:rsidP="007C687B"/>
    <w:p w14:paraId="1B479D60" w14:textId="77777777" w:rsidR="007C687B" w:rsidRPr="007C687B" w:rsidRDefault="007C687B" w:rsidP="007C687B"/>
    <w:p w14:paraId="692CF0C6" w14:textId="77777777" w:rsidR="007C687B" w:rsidRPr="007C687B" w:rsidRDefault="007C687B" w:rsidP="007C687B"/>
    <w:p w14:paraId="201A1B75" w14:textId="77777777" w:rsidR="007C687B" w:rsidRPr="007C687B" w:rsidRDefault="007C687B" w:rsidP="007C687B"/>
    <w:p w14:paraId="612F2B5B" w14:textId="77777777" w:rsidR="007C687B" w:rsidRPr="007C687B" w:rsidRDefault="007C687B" w:rsidP="007C687B">
      <w:pPr>
        <w:rPr>
          <w:b/>
          <w:bCs/>
          <w:lang w:val="en-IN"/>
        </w:rPr>
      </w:pPr>
      <w:r w:rsidRPr="007C687B">
        <w:rPr>
          <w:b/>
          <w:bCs/>
          <w:lang w:val="en-IN"/>
        </w:rPr>
        <w:t>Q4. Write and predict a two-line script</w:t>
      </w:r>
    </w:p>
    <w:p w14:paraId="699F2C4E" w14:textId="74E8F3D7" w:rsidR="007C687B" w:rsidRDefault="007C687B" w:rsidP="007C687B">
      <w:pPr>
        <w:rPr>
          <w:b/>
          <w:bCs/>
          <w:lang w:val="en-IN"/>
        </w:rPr>
      </w:pPr>
      <w:r w:rsidRPr="003F0E43">
        <w:rPr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98EB4F" wp14:editId="5956ACA2">
                <wp:simplePos x="0" y="0"/>
                <wp:positionH relativeFrom="margin">
                  <wp:posOffset>335280</wp:posOffset>
                </wp:positionH>
                <wp:positionV relativeFrom="paragraph">
                  <wp:posOffset>229870</wp:posOffset>
                </wp:positionV>
                <wp:extent cx="3855720" cy="982980"/>
                <wp:effectExtent l="0" t="0" r="11430" b="26670"/>
                <wp:wrapNone/>
                <wp:docPr id="1531859512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982980"/>
                        </a:xfrm>
                        <a:prstGeom prst="round2DiagRect">
                          <a:avLst>
                            <a:gd name="adj1" fmla="val 23516"/>
                            <a:gd name="adj2" fmla="val 0"/>
                          </a:avLst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4BC04" w14:textId="77777777" w:rsidR="007C687B" w:rsidRDefault="007C687B" w:rsidP="007C687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EE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568B8B48" w14:textId="77777777" w:rsidR="007C687B" w:rsidRPr="007C687B" w:rsidRDefault="007C687B" w:rsidP="007C687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7C687B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print(</w:t>
                            </w:r>
                            <w:proofErr w:type="gramEnd"/>
                            <w:r w:rsidRPr="007C687B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"Terminal checked")</w:t>
                            </w:r>
                          </w:p>
                          <w:p w14:paraId="4AFFCD11" w14:textId="426B3281" w:rsidR="007C687B" w:rsidRPr="00E70EEF" w:rsidRDefault="007C687B" w:rsidP="007C687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7C687B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print(</w:t>
                            </w:r>
                            <w:proofErr w:type="gramEnd"/>
                            <w:r w:rsidRPr="007C687B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"Python checked")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8EB4F" id="_x0000_s1030" style="position:absolute;left:0;text-align:left;margin-left:26.4pt;margin-top:18.1pt;width:303.6pt;height:77.4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3855720,9829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" adj="-11796480,,5400" path="m231158,l3855720,r,l3855720,751822v,127665,-103493,231158,-231158,231158l,982980r,l,231158c,103493,103493,,231158,xe" fillcolor="#002060" strokecolor="#8eaadb [1940]" strokeweight="1pt">
                <v:stroke joinstyle="miter"/>
                <v:formulas/>
                <v:path arrowok="t" o:connecttype="custom" o:connectlocs="231158,0;3855720,0;3855720,0;3855720,751822;3624562,982980;0,982980;0,982980;0,231158;231158,0" o:connectangles="0,0,0,0,0,0,0,0,0" textboxrect="0,0,3855720,982980"/>
                <v:textbox>
                  <w:txbxContent>
                    <w:p w14:paraId="7B24BC04" w14:textId="77777777" w:rsidR="007C687B" w:rsidRDefault="007C687B" w:rsidP="007C687B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EE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568B8B48" w14:textId="77777777" w:rsidR="007C687B" w:rsidRPr="007C687B" w:rsidRDefault="007C687B" w:rsidP="007C687B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7C687B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print(</w:t>
                      </w:r>
                      <w:proofErr w:type="gramEnd"/>
                      <w:r w:rsidRPr="007C687B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"Terminal checked")</w:t>
                      </w:r>
                    </w:p>
                    <w:p w14:paraId="4AFFCD11" w14:textId="426B3281" w:rsidR="007C687B" w:rsidRPr="00E70EEF" w:rsidRDefault="007C687B" w:rsidP="007C687B">
                      <w:pPr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7C687B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print(</w:t>
                      </w:r>
                      <w:proofErr w:type="gramEnd"/>
                      <w:r w:rsidRPr="007C687B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"Python checked")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687B">
        <w:rPr>
          <w:b/>
          <w:bCs/>
          <w:lang w:val="en-IN"/>
        </w:rPr>
        <w:t>The Two-Line Script:</w:t>
      </w:r>
    </w:p>
    <w:p w14:paraId="768F866B" w14:textId="017FD638" w:rsidR="007C687B" w:rsidRDefault="007C687B" w:rsidP="007C687B">
      <w:pPr>
        <w:rPr>
          <w:b/>
          <w:bCs/>
          <w:lang w:val="en-IN"/>
        </w:rPr>
      </w:pPr>
    </w:p>
    <w:p w14:paraId="143DEFC0" w14:textId="77777777" w:rsidR="007C687B" w:rsidRDefault="007C687B" w:rsidP="007C687B"/>
    <w:p w14:paraId="5C0CF2EB" w14:textId="77777777" w:rsidR="007C687B" w:rsidRPr="007C687B" w:rsidRDefault="007C687B" w:rsidP="007C687B"/>
    <w:p w14:paraId="03747ACF" w14:textId="56E0B181" w:rsidR="007C687B" w:rsidRPr="007C687B" w:rsidRDefault="007C687B" w:rsidP="007C687B"/>
    <w:p w14:paraId="2EFE81A1" w14:textId="407729EA" w:rsidR="007C687B" w:rsidRPr="007C687B" w:rsidRDefault="007C687B" w:rsidP="007C687B"/>
    <w:p w14:paraId="1D608AA6" w14:textId="1EC08C4D" w:rsidR="0032716C" w:rsidRPr="00A54B29" w:rsidRDefault="007C687B" w:rsidP="00A54B29">
      <w:pPr>
        <w:spacing w:after="160"/>
        <w:jc w:val="left"/>
      </w:pPr>
      <w:r>
        <w:br w:type="page"/>
      </w:r>
      <w:r w:rsidR="0032716C" w:rsidRPr="007C687B">
        <w:rPr>
          <w:b/>
          <w:bCs/>
          <w:color w:val="E7E6E6" w:themeColor="background2"/>
          <w:spacing w:val="10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 Lines:</w:t>
      </w:r>
    </w:p>
    <w:p w14:paraId="1B2D92A9" w14:textId="66FC4B18" w:rsidR="0032716C" w:rsidRDefault="0032716C" w:rsidP="0032716C">
      <w:pPr>
        <w:spacing w:after="160"/>
        <w:jc w:val="left"/>
        <w:rPr>
          <w:sz w:val="36"/>
          <w:szCs w:val="36"/>
        </w:rPr>
      </w:pPr>
      <w:r w:rsidRPr="0032716C">
        <w:rPr>
          <w:noProof/>
          <w:color w:val="385623" w:themeColor="accent6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F557F5" wp14:editId="27518868">
                <wp:simplePos x="0" y="0"/>
                <wp:positionH relativeFrom="margin">
                  <wp:posOffset>368300</wp:posOffset>
                </wp:positionH>
                <wp:positionV relativeFrom="paragraph">
                  <wp:posOffset>229235</wp:posOffset>
                </wp:positionV>
                <wp:extent cx="3855720" cy="982980"/>
                <wp:effectExtent l="0" t="0" r="11430" b="26670"/>
                <wp:wrapSquare wrapText="bothSides"/>
                <wp:docPr id="1821915243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982980"/>
                        </a:xfrm>
                        <a:prstGeom prst="round2DiagRect">
                          <a:avLst>
                            <a:gd name="adj1" fmla="val 23516"/>
                            <a:gd name="adj2" fmla="val 0"/>
                          </a:avLst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C6A61" w14:textId="77777777" w:rsidR="007C687B" w:rsidRDefault="007C687B" w:rsidP="007C687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EE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6D39DCFC" w14:textId="77777777" w:rsidR="007C687B" w:rsidRPr="007C687B" w:rsidRDefault="007C687B" w:rsidP="007C687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87B"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Terminal checked</w:t>
                            </w:r>
                          </w:p>
                          <w:p w14:paraId="5FDF8FE7" w14:textId="77777777" w:rsidR="007C687B" w:rsidRPr="00E70EEF" w:rsidRDefault="007C687B" w:rsidP="007C687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87B"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checked</w:t>
                            </w:r>
                            <w:r w:rsidRPr="007C687B"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557F5" id="_x0000_s1031" style="position:absolute;margin-left:29pt;margin-top:18.05pt;width:303.6pt;height:77.4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3855720,9829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" adj="-11796480,,5400" path="m231158,l3855720,r,l3855720,751822v,127665,-103493,231158,-231158,231158l,982980r,l,231158c,103493,103493,,231158,xe" fillcolor="#70ad47 [3209]" strokecolor="#8eaadb [1940]" strokeweight="1pt">
                <v:stroke joinstyle="miter"/>
                <v:formulas/>
                <v:path arrowok="t" o:connecttype="custom" o:connectlocs="231158,0;3855720,0;3855720,0;3855720,751822;3624562,982980;0,982980;0,982980;0,231158;231158,0" o:connectangles="0,0,0,0,0,0,0,0,0" textboxrect="0,0,3855720,982980"/>
                <v:textbox>
                  <w:txbxContent>
                    <w:p w14:paraId="2F6C6A61" w14:textId="77777777" w:rsidR="007C687B" w:rsidRDefault="007C687B" w:rsidP="007C687B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EE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6D39DCFC" w14:textId="77777777" w:rsidR="007C687B" w:rsidRPr="007C687B" w:rsidRDefault="007C687B" w:rsidP="007C687B">
                      <w:pPr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687B"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Terminal checked</w:t>
                      </w:r>
                    </w:p>
                    <w:p w14:paraId="5FDF8FE7" w14:textId="77777777" w:rsidR="007C687B" w:rsidRPr="00E70EEF" w:rsidRDefault="007C687B" w:rsidP="007C687B">
                      <w:pPr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687B"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checked</w:t>
                      </w:r>
                      <w:r w:rsidRPr="007C687B">
                        <w:rPr>
                          <w:b/>
                          <w:bCs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2716C">
        <w:rPr>
          <w:sz w:val="36"/>
          <w:szCs w:val="36"/>
        </w:rPr>
        <w:sym w:font="Wingdings" w:char="F0E8"/>
      </w:r>
    </w:p>
    <w:p w14:paraId="256E7CF8" w14:textId="77777777" w:rsidR="00A54B29" w:rsidRPr="00A54B29" w:rsidRDefault="00A54B29" w:rsidP="00A54B29">
      <w:pPr>
        <w:rPr>
          <w:sz w:val="36"/>
          <w:szCs w:val="36"/>
        </w:rPr>
      </w:pPr>
    </w:p>
    <w:p w14:paraId="604D2A30" w14:textId="77777777" w:rsidR="00A54B29" w:rsidRPr="00A54B29" w:rsidRDefault="00A54B29" w:rsidP="00A54B29">
      <w:pPr>
        <w:rPr>
          <w:sz w:val="36"/>
          <w:szCs w:val="36"/>
        </w:rPr>
      </w:pPr>
    </w:p>
    <w:p w14:paraId="569C22D3" w14:textId="77777777" w:rsidR="00A54B29" w:rsidRDefault="00A54B29" w:rsidP="00A54B29">
      <w:pPr>
        <w:rPr>
          <w:sz w:val="36"/>
          <w:szCs w:val="36"/>
        </w:rPr>
      </w:pPr>
    </w:p>
    <w:p w14:paraId="399F683D" w14:textId="304FEAA9" w:rsidR="00A54B29" w:rsidRDefault="00A54B29" w:rsidP="00A54B29">
      <w:pPr>
        <w:rPr>
          <w:sz w:val="36"/>
          <w:szCs w:val="36"/>
        </w:rPr>
      </w:pPr>
      <w:r>
        <w:rPr>
          <w:sz w:val="36"/>
          <w:szCs w:val="36"/>
        </w:rPr>
        <w:t>Q5.</w:t>
      </w:r>
      <w:r w:rsidR="00B344B3">
        <w:rPr>
          <w:sz w:val="36"/>
          <w:szCs w:val="36"/>
        </w:rPr>
        <w:t xml:space="preserve"> </w:t>
      </w:r>
      <w:r w:rsidR="00B344B3" w:rsidRPr="00B344B3">
        <w:rPr>
          <w:sz w:val="36"/>
          <w:szCs w:val="36"/>
        </w:rPr>
        <w:t>Correct mian.py to main.py</w:t>
      </w:r>
      <w:r w:rsidR="006E6031">
        <w:rPr>
          <w:sz w:val="36"/>
          <w:szCs w:val="36"/>
        </w:rPr>
        <w:t>?</w:t>
      </w:r>
    </w:p>
    <w:p w14:paraId="10262915" w14:textId="7293C739" w:rsidR="00037765" w:rsidRPr="00037765" w:rsidRDefault="00037765" w:rsidP="00037765">
      <w:pPr>
        <w:spacing w:after="160"/>
        <w:jc w:val="left"/>
        <w:rPr>
          <w:b/>
          <w:bCs/>
          <w:color w:val="E7E6E6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765">
        <w:rPr>
          <w:b/>
          <w:bCs/>
          <w:color w:val="E7E6E6" w:themeColor="background2"/>
          <w:spacing w:val="10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687B">
        <w:rPr>
          <w:b/>
          <w:bCs/>
          <w:color w:val="E7E6E6" w:themeColor="background2"/>
          <w:spacing w:val="10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Lines:</w:t>
      </w:r>
    </w:p>
    <w:p w14:paraId="7AB9B47E" w14:textId="64964CC6" w:rsidR="00D14ED1" w:rsidRDefault="00037765" w:rsidP="00582C5B">
      <w:r w:rsidRPr="0032716C">
        <w:rPr>
          <w:noProof/>
          <w:color w:val="385623" w:themeColor="accent6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A09595" wp14:editId="0EDFF75B">
                <wp:simplePos x="0" y="0"/>
                <wp:positionH relativeFrom="margin">
                  <wp:posOffset>448310</wp:posOffset>
                </wp:positionH>
                <wp:positionV relativeFrom="paragraph">
                  <wp:posOffset>74295</wp:posOffset>
                </wp:positionV>
                <wp:extent cx="3855720" cy="982980"/>
                <wp:effectExtent l="0" t="0" r="11430" b="26670"/>
                <wp:wrapSquare wrapText="bothSides"/>
                <wp:docPr id="1946603656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982980"/>
                        </a:xfrm>
                        <a:prstGeom prst="round2DiagRect">
                          <a:avLst>
                            <a:gd name="adj1" fmla="val 23516"/>
                            <a:gd name="adj2" fmla="val 0"/>
                          </a:avLst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F95B1" w14:textId="77777777" w:rsidR="00582C5B" w:rsidRDefault="00582C5B" w:rsidP="00582C5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EE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404433D3" w14:textId="5BF91AF5" w:rsidR="00582C5B" w:rsidRPr="00E70EEF" w:rsidRDefault="00D939CB" w:rsidP="00582C5B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39CB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text </w:t>
                            </w:r>
                            <w:proofErr w:type="spellStart"/>
                            <w:r w:rsidRPr="00D939CB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uv</w:t>
                            </w:r>
                            <w:proofErr w:type="spellEnd"/>
                            <w:r w:rsidRPr="00D939CB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run python main.py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09595" id="_x0000_s1032" style="position:absolute;left:0;text-align:left;margin-left:35.3pt;margin-top:5.85pt;width:303.6pt;height:77.4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3855720,9829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" adj="-11796480,,5400" path="m231158,l3855720,r,l3855720,751822v,127665,-103493,231158,-231158,231158l,982980r,l,231158c,103493,103493,,231158,xe" fillcolor="#70ad47 [3209]" strokecolor="#8eaadb [1940]" strokeweight="1pt">
                <v:stroke joinstyle="miter"/>
                <v:formulas/>
                <v:path arrowok="t" o:connecttype="custom" o:connectlocs="231158,0;3855720,0;3855720,0;3855720,751822;3624562,982980;0,982980;0,982980;0,231158;231158,0" o:connectangles="0,0,0,0,0,0,0,0,0" textboxrect="0,0,3855720,982980"/>
                <v:textbox>
                  <w:txbxContent>
                    <w:p w14:paraId="40BF95B1" w14:textId="77777777" w:rsidR="00582C5B" w:rsidRDefault="00582C5B" w:rsidP="00582C5B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EE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404433D3" w14:textId="5BF91AF5" w:rsidR="00582C5B" w:rsidRPr="00E70EEF" w:rsidRDefault="00D939CB" w:rsidP="00582C5B">
                      <w:pPr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939CB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text </w:t>
                      </w:r>
                      <w:proofErr w:type="spellStart"/>
                      <w:r w:rsidRPr="00D939CB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uv</w:t>
                      </w:r>
                      <w:proofErr w:type="spellEnd"/>
                      <w:r w:rsidRPr="00D939CB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run python main.py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82C5B" w:rsidRPr="00582C5B">
        <w:t xml:space="preserve"> </w:t>
      </w:r>
      <w:r w:rsidR="00DD34C6">
        <w:sym w:font="Wingdings" w:char="F0E8"/>
      </w:r>
    </w:p>
    <w:p w14:paraId="1174AC1E" w14:textId="77777777" w:rsidR="00DD34C6" w:rsidRPr="00DD34C6" w:rsidRDefault="00DD34C6" w:rsidP="00DD34C6">
      <w:pPr>
        <w:rPr>
          <w:sz w:val="36"/>
          <w:szCs w:val="36"/>
        </w:rPr>
      </w:pPr>
    </w:p>
    <w:p w14:paraId="27F33AD8" w14:textId="77777777" w:rsidR="00DD34C6" w:rsidRPr="00DD34C6" w:rsidRDefault="00DD34C6" w:rsidP="00DD34C6">
      <w:pPr>
        <w:rPr>
          <w:sz w:val="36"/>
          <w:szCs w:val="36"/>
        </w:rPr>
      </w:pPr>
    </w:p>
    <w:p w14:paraId="63E329ED" w14:textId="77777777" w:rsidR="00DD34C6" w:rsidRDefault="00DD34C6" w:rsidP="00DD34C6"/>
    <w:p w14:paraId="6455F5AB" w14:textId="77777777" w:rsidR="00DD34C6" w:rsidRDefault="00DD34C6" w:rsidP="00DD34C6"/>
    <w:p w14:paraId="6A949556" w14:textId="2307CE11" w:rsidR="00A7503A" w:rsidRDefault="00DD34C6" w:rsidP="00DD34C6">
      <w:pPr>
        <w:rPr>
          <w:sz w:val="36"/>
          <w:szCs w:val="36"/>
        </w:rPr>
      </w:pPr>
      <w:r w:rsidRPr="00DD34C6">
        <w:rPr>
          <w:sz w:val="36"/>
          <w:szCs w:val="36"/>
        </w:rPr>
        <w:t>Q6</w:t>
      </w:r>
      <w:r w:rsidR="00506357">
        <w:rPr>
          <w:sz w:val="36"/>
          <w:szCs w:val="36"/>
        </w:rPr>
        <w:t>.</w:t>
      </w:r>
      <w:r w:rsidRPr="00DD34C6">
        <w:rPr>
          <w:sz w:val="36"/>
          <w:szCs w:val="36"/>
        </w:rPr>
        <w:t xml:space="preserve"> Diagnose stale output </w:t>
      </w:r>
    </w:p>
    <w:p w14:paraId="56C77C40" w14:textId="51483CE3" w:rsidR="00A7503A" w:rsidRDefault="00BC16F2" w:rsidP="00DD34C6">
      <w:pPr>
        <w:rPr>
          <w:sz w:val="36"/>
          <w:szCs w:val="36"/>
        </w:rPr>
      </w:pPr>
      <w:r w:rsidRPr="00BC16F2">
        <w:rPr>
          <w:sz w:val="36"/>
          <w:szCs w:val="36"/>
        </w:rPr>
        <w:sym w:font="Wingdings" w:char="F0E8"/>
      </w:r>
      <w:r w:rsidR="00DD34C6" w:rsidRPr="00DD34C6">
        <w:rPr>
          <w:sz w:val="36"/>
          <w:szCs w:val="36"/>
        </w:rPr>
        <w:t xml:space="preserve">Cause: the learner did not save the edited version of that file. </w:t>
      </w:r>
    </w:p>
    <w:p w14:paraId="33E79001" w14:textId="77777777" w:rsidR="00A7503A" w:rsidRDefault="00DD34C6" w:rsidP="00DD34C6">
      <w:pPr>
        <w:rPr>
          <w:sz w:val="36"/>
          <w:szCs w:val="36"/>
        </w:rPr>
      </w:pPr>
      <w:r w:rsidRPr="00DD34C6">
        <w:rPr>
          <w:sz w:val="36"/>
          <w:szCs w:val="36"/>
        </w:rPr>
        <w:t xml:space="preserve">Recovery: save the file </w:t>
      </w:r>
      <w:r w:rsidRPr="006244EE">
        <w:rPr>
          <w:sz w:val="36"/>
          <w:szCs w:val="36"/>
          <w:highlight w:val="black"/>
        </w:rPr>
        <w:t>main.py</w:t>
      </w:r>
      <w:r w:rsidRPr="00DD34C6">
        <w:rPr>
          <w:sz w:val="36"/>
          <w:szCs w:val="36"/>
        </w:rPr>
        <w:t xml:space="preserve"> </w:t>
      </w:r>
    </w:p>
    <w:p w14:paraId="36ADFEF9" w14:textId="268F7B08" w:rsidR="00DD34C6" w:rsidRDefault="00DD34C6" w:rsidP="00DD34C6">
      <w:pPr>
        <w:rPr>
          <w:sz w:val="36"/>
          <w:szCs w:val="36"/>
        </w:rPr>
      </w:pPr>
      <w:r w:rsidRPr="00DD34C6">
        <w:rPr>
          <w:sz w:val="36"/>
          <w:szCs w:val="36"/>
        </w:rPr>
        <w:t xml:space="preserve">Expected output: </w:t>
      </w:r>
      <w:proofErr w:type="gramStart"/>
      <w:r w:rsidRPr="006244EE">
        <w:rPr>
          <w:sz w:val="36"/>
          <w:szCs w:val="36"/>
          <w:highlight w:val="black"/>
        </w:rPr>
        <w:t>New</w:t>
      </w:r>
      <w:proofErr w:type="gramEnd"/>
      <w:r w:rsidRPr="006244EE">
        <w:rPr>
          <w:sz w:val="36"/>
          <w:szCs w:val="36"/>
          <w:highlight w:val="black"/>
        </w:rPr>
        <w:t xml:space="preserve"> text</w:t>
      </w:r>
    </w:p>
    <w:p w14:paraId="0A38D8DF" w14:textId="78D8DBD1" w:rsidR="006244EE" w:rsidRDefault="006244EE" w:rsidP="00DD34C6">
      <w:pPr>
        <w:rPr>
          <w:sz w:val="36"/>
          <w:szCs w:val="36"/>
        </w:rPr>
      </w:pPr>
    </w:p>
    <w:p w14:paraId="3504C558" w14:textId="69A222DA" w:rsidR="00D06333" w:rsidRDefault="00506357" w:rsidP="00DD34C6">
      <w:pPr>
        <w:rPr>
          <w:sz w:val="36"/>
          <w:szCs w:val="36"/>
        </w:rPr>
      </w:pPr>
      <w:r w:rsidRPr="00506357">
        <w:rPr>
          <w:sz w:val="36"/>
          <w:szCs w:val="36"/>
        </w:rPr>
        <w:t>Q</w:t>
      </w:r>
      <w:proofErr w:type="gramStart"/>
      <w:r w:rsidRPr="00506357">
        <w:rPr>
          <w:sz w:val="36"/>
          <w:szCs w:val="36"/>
        </w:rPr>
        <w:t>7</w:t>
      </w:r>
      <w:r>
        <w:rPr>
          <w:sz w:val="36"/>
          <w:szCs w:val="36"/>
        </w:rPr>
        <w:t>.</w:t>
      </w:r>
      <w:r w:rsidRPr="00506357">
        <w:rPr>
          <w:sz w:val="36"/>
          <w:szCs w:val="36"/>
        </w:rPr>
        <w:t>Complete</w:t>
      </w:r>
      <w:proofErr w:type="gramEnd"/>
      <w:r w:rsidRPr="00506357">
        <w:rPr>
          <w:sz w:val="36"/>
          <w:szCs w:val="36"/>
        </w:rPr>
        <w:t xml:space="preserve"> the first-script loop</w:t>
      </w:r>
    </w:p>
    <w:p w14:paraId="6FA2E5D6" w14:textId="73F3DBEC" w:rsidR="00D06333" w:rsidRDefault="00506357" w:rsidP="00DD34C6">
      <w:pPr>
        <w:rPr>
          <w:sz w:val="36"/>
          <w:szCs w:val="36"/>
        </w:rPr>
      </w:pPr>
      <w:r w:rsidRPr="00506357">
        <w:rPr>
          <w:sz w:val="36"/>
          <w:szCs w:val="36"/>
        </w:rPr>
        <w:t xml:space="preserve"> Save and run: </w:t>
      </w:r>
    </w:p>
    <w:p w14:paraId="7057CC4C" w14:textId="648CC158" w:rsidR="00D06333" w:rsidRDefault="00BC16F2" w:rsidP="00DD34C6">
      <w:pPr>
        <w:rPr>
          <w:sz w:val="36"/>
          <w:szCs w:val="36"/>
        </w:rPr>
      </w:pPr>
      <w:r w:rsidRPr="00BC16F2">
        <w:rPr>
          <w:sz w:val="36"/>
          <w:szCs w:val="36"/>
        </w:rPr>
        <w:sym w:font="Wingdings" w:char="F0E8"/>
      </w:r>
      <w:r w:rsidR="00506357" w:rsidRPr="00506357">
        <w:rPr>
          <w:sz w:val="36"/>
          <w:szCs w:val="36"/>
        </w:rPr>
        <w:t xml:space="preserve">Use </w:t>
      </w:r>
      <w:proofErr w:type="spellStart"/>
      <w:r w:rsidR="00506357" w:rsidRPr="00506357">
        <w:rPr>
          <w:sz w:val="36"/>
          <w:szCs w:val="36"/>
        </w:rPr>
        <w:t>Ctrl+S</w:t>
      </w:r>
      <w:proofErr w:type="spellEnd"/>
      <w:r w:rsidR="00506357" w:rsidRPr="00506357">
        <w:rPr>
          <w:sz w:val="36"/>
          <w:szCs w:val="36"/>
        </w:rPr>
        <w:t xml:space="preserve"> or </w:t>
      </w:r>
      <w:proofErr w:type="spellStart"/>
      <w:r w:rsidR="00506357" w:rsidRPr="00506357">
        <w:rPr>
          <w:sz w:val="36"/>
          <w:szCs w:val="36"/>
        </w:rPr>
        <w:t>Cmd+S</w:t>
      </w:r>
      <w:proofErr w:type="spellEnd"/>
      <w:r w:rsidR="00506357" w:rsidRPr="00506357">
        <w:rPr>
          <w:sz w:val="36"/>
          <w:szCs w:val="36"/>
        </w:rPr>
        <w:t xml:space="preserve"> save the existing </w:t>
      </w:r>
      <w:proofErr w:type="spellStart"/>
      <w:r w:rsidR="00506357" w:rsidRPr="00506357">
        <w:rPr>
          <w:sz w:val="36"/>
          <w:szCs w:val="36"/>
        </w:rPr>
        <w:t>uv</w:t>
      </w:r>
      <w:proofErr w:type="spellEnd"/>
      <w:r w:rsidR="00506357" w:rsidRPr="00506357">
        <w:rPr>
          <w:sz w:val="36"/>
          <w:szCs w:val="36"/>
        </w:rPr>
        <w:t xml:space="preserve"> file.</w:t>
      </w:r>
    </w:p>
    <w:p w14:paraId="3B7BB1F3" w14:textId="22E31319" w:rsidR="007C1468" w:rsidRDefault="00506357" w:rsidP="00DD34C6">
      <w:pPr>
        <w:rPr>
          <w:sz w:val="36"/>
          <w:szCs w:val="36"/>
        </w:rPr>
      </w:pPr>
      <w:r w:rsidRPr="00506357">
        <w:rPr>
          <w:sz w:val="36"/>
          <w:szCs w:val="36"/>
        </w:rPr>
        <w:t xml:space="preserve"> Use </w:t>
      </w:r>
      <w:r w:rsidRPr="00BC16F2">
        <w:rPr>
          <w:sz w:val="36"/>
          <w:szCs w:val="36"/>
          <w:highlight w:val="black"/>
        </w:rPr>
        <w:t xml:space="preserve">$ </w:t>
      </w:r>
      <w:proofErr w:type="spellStart"/>
      <w:r w:rsidRPr="00BC16F2">
        <w:rPr>
          <w:sz w:val="36"/>
          <w:szCs w:val="36"/>
          <w:highlight w:val="black"/>
        </w:rPr>
        <w:t>uv</w:t>
      </w:r>
      <w:proofErr w:type="spellEnd"/>
      <w:r w:rsidRPr="00BC16F2">
        <w:rPr>
          <w:sz w:val="36"/>
          <w:szCs w:val="36"/>
          <w:highlight w:val="black"/>
        </w:rPr>
        <w:t xml:space="preserve"> run python main.py</w:t>
      </w:r>
    </w:p>
    <w:p w14:paraId="5BF4AF5F" w14:textId="77777777" w:rsidR="007C1468" w:rsidRDefault="007C1468">
      <w:pPr>
        <w:spacing w:after="160"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29B72F7" w14:textId="66319477" w:rsidR="00BC16F2" w:rsidRDefault="00BC16F2" w:rsidP="00DD34C6">
      <w:pPr>
        <w:rPr>
          <w:sz w:val="36"/>
          <w:szCs w:val="36"/>
        </w:rPr>
      </w:pPr>
    </w:p>
    <w:p w14:paraId="0944AB85" w14:textId="19009D3A" w:rsidR="008F15E3" w:rsidRDefault="007C1468" w:rsidP="00DD34C6">
      <w:pPr>
        <w:rPr>
          <w:sz w:val="36"/>
          <w:szCs w:val="36"/>
        </w:rPr>
      </w:pPr>
      <w:r w:rsidRPr="0032716C">
        <w:rPr>
          <w:noProof/>
          <w:color w:val="385623" w:themeColor="accent6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5D07A1" wp14:editId="42B98230">
                <wp:simplePos x="0" y="0"/>
                <wp:positionH relativeFrom="margin">
                  <wp:posOffset>566420</wp:posOffset>
                </wp:positionH>
                <wp:positionV relativeFrom="paragraph">
                  <wp:posOffset>419947</wp:posOffset>
                </wp:positionV>
                <wp:extent cx="3855720" cy="846455"/>
                <wp:effectExtent l="0" t="0" r="11430" b="10795"/>
                <wp:wrapSquare wrapText="bothSides"/>
                <wp:docPr id="1073237394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846455"/>
                        </a:xfrm>
                        <a:prstGeom prst="round2DiagRect">
                          <a:avLst>
                            <a:gd name="adj1" fmla="val 23516"/>
                            <a:gd name="adj2" fmla="val 0"/>
                          </a:avLst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AE892" w14:textId="77777777" w:rsidR="008F15E3" w:rsidRDefault="008F15E3" w:rsidP="008F15E3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EE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55C54FEA" w14:textId="77777777" w:rsidR="009D7421" w:rsidRDefault="009D7421" w:rsidP="008F15E3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7421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Setup checked </w:t>
                            </w:r>
                          </w:p>
                          <w:p w14:paraId="6FB92ABD" w14:textId="3F87BF5E" w:rsidR="008F15E3" w:rsidRPr="00E70EEF" w:rsidRDefault="009D7421" w:rsidP="008F15E3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7421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Ready to 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D07A1" id="_x0000_s1033" style="position:absolute;left:0;text-align:left;margin-left:44.6pt;margin-top:33.05pt;width:303.6pt;height:66.65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3855720,8464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" adj="-11796480,,5400" path="m199052,l3855720,r,l3855720,647403v,109933,-89119,199052,-199052,199052l,846455r,l,199052c,89119,89119,,199052,xe" fillcolor="#70ad47 [3209]" strokecolor="#8eaadb [1940]" strokeweight="1pt">
                <v:stroke joinstyle="miter"/>
                <v:formulas/>
                <v:path arrowok="t" o:connecttype="custom" o:connectlocs="199052,0;3855720,0;3855720,0;3855720,647403;3656668,846455;0,846455;0,846455;0,199052;199052,0" o:connectangles="0,0,0,0,0,0,0,0,0" textboxrect="0,0,3855720,846455"/>
                <v:textbox>
                  <w:txbxContent>
                    <w:p w14:paraId="77FAE892" w14:textId="77777777" w:rsidR="008F15E3" w:rsidRDefault="008F15E3" w:rsidP="008F15E3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EE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55C54FEA" w14:textId="77777777" w:rsidR="009D7421" w:rsidRDefault="009D7421" w:rsidP="008F15E3">
                      <w:pPr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7421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Setup checked </w:t>
                      </w:r>
                    </w:p>
                    <w:p w14:paraId="6FB92ABD" w14:textId="3F87BF5E" w:rsidR="008F15E3" w:rsidRPr="00E70EEF" w:rsidRDefault="009D7421" w:rsidP="008F15E3">
                      <w:pPr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7421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Ready to continue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15E3">
        <w:rPr>
          <w:sz w:val="36"/>
          <w:szCs w:val="36"/>
        </w:rPr>
        <w:t xml:space="preserve">    </w:t>
      </w:r>
      <w:r w:rsidRPr="007C1468">
        <w:rPr>
          <w:sz w:val="36"/>
          <w:szCs w:val="36"/>
        </w:rPr>
        <w:sym w:font="Wingdings" w:char="F0E8"/>
      </w:r>
      <w:r w:rsidR="00A86F0F" w:rsidRPr="00A86F0F">
        <w:rPr>
          <w:sz w:val="36"/>
          <w:szCs w:val="36"/>
        </w:rPr>
        <w:t>Inspect:</w:t>
      </w:r>
      <w:r w:rsidR="008F15E3">
        <w:rPr>
          <w:sz w:val="36"/>
          <w:szCs w:val="36"/>
        </w:rPr>
        <w:t xml:space="preserve">    </w:t>
      </w:r>
    </w:p>
    <w:p w14:paraId="1A1AF479" w14:textId="77777777" w:rsidR="00A86F0F" w:rsidRPr="00A86F0F" w:rsidRDefault="00A86F0F" w:rsidP="00A86F0F">
      <w:pPr>
        <w:rPr>
          <w:sz w:val="36"/>
          <w:szCs w:val="36"/>
        </w:rPr>
      </w:pPr>
    </w:p>
    <w:p w14:paraId="7C41D1B7" w14:textId="77777777" w:rsidR="00A86F0F" w:rsidRPr="00A86F0F" w:rsidRDefault="00A86F0F" w:rsidP="00A86F0F">
      <w:pPr>
        <w:rPr>
          <w:sz w:val="36"/>
          <w:szCs w:val="36"/>
        </w:rPr>
      </w:pPr>
    </w:p>
    <w:p w14:paraId="0CD8B758" w14:textId="77777777" w:rsidR="00A86F0F" w:rsidRDefault="00A86F0F" w:rsidP="00A86F0F">
      <w:pPr>
        <w:rPr>
          <w:sz w:val="36"/>
          <w:szCs w:val="36"/>
        </w:rPr>
      </w:pPr>
    </w:p>
    <w:p w14:paraId="6B2659D0" w14:textId="6900BAE7" w:rsidR="00A86F0F" w:rsidRDefault="00A86F0F" w:rsidP="00A86F0F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A86F0F">
        <w:rPr>
          <w:sz w:val="36"/>
          <w:szCs w:val="36"/>
        </w:rPr>
        <w:sym w:font="Wingdings" w:char="F0E8"/>
      </w:r>
      <w:r w:rsidRPr="00A86F0F">
        <w:rPr>
          <w:sz w:val="36"/>
          <w:szCs w:val="36"/>
        </w:rPr>
        <w:t>Adjust:</w:t>
      </w:r>
    </w:p>
    <w:p w14:paraId="68BFF01B" w14:textId="032AA272" w:rsidR="00A86F0F" w:rsidRPr="00A86F0F" w:rsidRDefault="00A86F0F" w:rsidP="00A86F0F">
      <w:pPr>
        <w:rPr>
          <w:sz w:val="36"/>
          <w:szCs w:val="36"/>
        </w:rPr>
      </w:pPr>
      <w:r w:rsidRPr="0032716C">
        <w:rPr>
          <w:noProof/>
          <w:color w:val="385623" w:themeColor="accent6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A6A36B" wp14:editId="55397996">
                <wp:simplePos x="0" y="0"/>
                <wp:positionH relativeFrom="margin">
                  <wp:posOffset>516466</wp:posOffset>
                </wp:positionH>
                <wp:positionV relativeFrom="paragraph">
                  <wp:posOffset>287655</wp:posOffset>
                </wp:positionV>
                <wp:extent cx="3855720" cy="846455"/>
                <wp:effectExtent l="0" t="0" r="11430" b="10795"/>
                <wp:wrapSquare wrapText="bothSides"/>
                <wp:docPr id="1714611149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846455"/>
                        </a:xfrm>
                        <a:prstGeom prst="round2DiagRect">
                          <a:avLst>
                            <a:gd name="adj1" fmla="val 23516"/>
                            <a:gd name="adj2" fmla="val 0"/>
                          </a:avLst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B2802" w14:textId="77777777" w:rsidR="00A86F0F" w:rsidRDefault="00A86F0F" w:rsidP="00A86F0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EE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64CE0497" w14:textId="77777777" w:rsidR="00E50E99" w:rsidRDefault="00E50E99" w:rsidP="00A86F0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50E99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print (“Setup checked”) </w:t>
                            </w:r>
                          </w:p>
                          <w:p w14:paraId="7D21716B" w14:textId="51C09982" w:rsidR="00A86F0F" w:rsidRPr="00E70EEF" w:rsidRDefault="00E50E99" w:rsidP="00A86F0F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lang w:val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50E99">
                              <w:rPr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 (“Ready to practice”)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6A36B" id="_x0000_s1034" style="position:absolute;left:0;text-align:left;margin-left:40.65pt;margin-top:22.65pt;width:303.6pt;height:66.6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3855720,8464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" adj="-11796480,,5400" path="m199052,l3855720,r,l3855720,647403v,109933,-89119,199052,-199052,199052l,846455r,l,199052c,89119,89119,,199052,xe" fillcolor="#70ad47 [3209]" strokecolor="#8eaadb [1940]" strokeweight="1pt">
                <v:stroke joinstyle="miter"/>
                <v:formulas/>
                <v:path arrowok="t" o:connecttype="custom" o:connectlocs="199052,0;3855720,0;3855720,0;3855720,647403;3656668,846455;0,846455;0,846455;0,199052;199052,0" o:connectangles="0,0,0,0,0,0,0,0,0" textboxrect="0,0,3855720,846455"/>
                <v:textbox>
                  <w:txbxContent>
                    <w:p w14:paraId="266B2802" w14:textId="77777777" w:rsidR="00A86F0F" w:rsidRDefault="00A86F0F" w:rsidP="00A86F0F">
                      <w:pP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EE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r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64CE0497" w14:textId="77777777" w:rsidR="00E50E99" w:rsidRDefault="00E50E99" w:rsidP="00A86F0F">
                      <w:pPr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50E99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print (“Setup checked”) </w:t>
                      </w:r>
                    </w:p>
                    <w:p w14:paraId="7D21716B" w14:textId="51C09982" w:rsidR="00A86F0F" w:rsidRPr="00E70EEF" w:rsidRDefault="00E50E99" w:rsidP="00A86F0F">
                      <w:pPr>
                        <w:rPr>
                          <w:b/>
                          <w:color w:val="E7E6E6" w:themeColor="background2"/>
                          <w:spacing w:val="10"/>
                          <w:lang w:val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50E99">
                        <w:rPr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 (“Ready to practice”)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A86F0F" w:rsidRPr="00A86F0F" w:rsidSect="009D7421">
      <w:headerReference w:type="default" r:id="rId11"/>
      <w:type w:val="continuous"/>
      <w:pgSz w:w="12240" w:h="15840" w:code="1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B2BA0" w14:textId="77777777" w:rsidR="00672D47" w:rsidRDefault="00672D47" w:rsidP="003F0E43">
      <w:pPr>
        <w:spacing w:line="240" w:lineRule="auto"/>
      </w:pPr>
      <w:r>
        <w:separator/>
      </w:r>
    </w:p>
  </w:endnote>
  <w:endnote w:type="continuationSeparator" w:id="0">
    <w:p w14:paraId="04D21E3E" w14:textId="77777777" w:rsidR="00672D47" w:rsidRDefault="00672D47" w:rsidP="003F0E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ED9C8" w14:textId="77777777" w:rsidR="00672D47" w:rsidRDefault="00672D47" w:rsidP="003F0E43">
      <w:pPr>
        <w:spacing w:line="240" w:lineRule="auto"/>
      </w:pPr>
      <w:r>
        <w:separator/>
      </w:r>
    </w:p>
  </w:footnote>
  <w:footnote w:type="continuationSeparator" w:id="0">
    <w:p w14:paraId="7296B78F" w14:textId="77777777" w:rsidR="00672D47" w:rsidRDefault="00672D47" w:rsidP="003F0E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1117" w14:textId="3FAE919F" w:rsidR="001B6525" w:rsidRPr="00B60C3F" w:rsidRDefault="001149EF" w:rsidP="001B6525">
    <w:pPr>
      <w:pStyle w:val="Header"/>
      <w:rPr>
        <w:rFonts w:cstheme="minorHAnsi"/>
        <w:b/>
        <w:bCs/>
        <w:color w:val="000000" w:themeColor="text1"/>
        <w:lang w:val="en-IN"/>
      </w:rPr>
    </w:pPr>
    <w:r w:rsidRPr="00B60C3F"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       </w:t>
    </w:r>
    <w:r w:rsidR="001B6525" w:rsidRPr="00B60C3F">
      <w:rPr>
        <w:rFonts w:cstheme="minorHAnsi"/>
        <w:b/>
        <w:bCs/>
        <w:color w:val="000000" w:themeColor="text1"/>
        <w:lang w:val="en-IN"/>
      </w:rPr>
      <w:t>KAMALESH TC</w:t>
    </w:r>
    <w:r w:rsidR="00B60C3F" w:rsidRPr="00B60C3F">
      <w:rPr>
        <w:rFonts w:cstheme="minorHAnsi"/>
        <w:b/>
        <w:bCs/>
        <w:color w:val="000000" w:themeColor="text1"/>
        <w:lang w:val="en-IN"/>
      </w:rPr>
      <w:t xml:space="preserve">                               </w:t>
    </w:r>
  </w:p>
  <w:p w14:paraId="0E59CD3B" w14:textId="3BA1851A" w:rsidR="001149EF" w:rsidRPr="001149EF" w:rsidRDefault="00B60C3F" w:rsidP="001B6525">
    <w:pPr>
      <w:pStyle w:val="Header"/>
      <w:rPr>
        <w:lang w:val="en-IN"/>
      </w:rPr>
    </w:pPr>
    <w:r w:rsidRPr="00B60C3F"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       </w:t>
    </w:r>
    <w:r w:rsidR="001B6525" w:rsidRPr="00B60C3F">
      <w:rPr>
        <w:rFonts w:cstheme="minorHAnsi"/>
        <w:b/>
        <w:bCs/>
        <w:color w:val="000000" w:themeColor="text1"/>
        <w:lang w:val="en-IN"/>
      </w:rPr>
      <w:t>ID: PATCCJ0146</w:t>
    </w:r>
    <w:r w:rsidR="001149EF" w:rsidRPr="00B60C3F">
      <w:rPr>
        <w:color w:val="000000" w:themeColor="text1"/>
        <w:lang w:val="en-IN"/>
      </w:rPr>
      <w:t xml:space="preserve">      </w:t>
    </w:r>
    <w:r w:rsidR="001B6525">
      <w:rPr>
        <w:b/>
        <w:bCs/>
        <w:lang w:val="en-IN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E050C"/>
    <w:multiLevelType w:val="hybridMultilevel"/>
    <w:tmpl w:val="655ABC24"/>
    <w:lvl w:ilvl="0" w:tplc="2DF44974">
      <w:numFmt w:val="bullet"/>
      <w:lvlText w:val=""/>
      <w:lvlJc w:val="left"/>
      <w:pPr>
        <w:ind w:left="744" w:hanging="384"/>
      </w:pPr>
      <w:rPr>
        <w:rFonts w:ascii="Wingdings" w:eastAsiaTheme="minorHAnsi" w:hAnsi="Wingdings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E0E02"/>
    <w:multiLevelType w:val="multilevel"/>
    <w:tmpl w:val="0B8E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0"/>
  </w:num>
  <w:num w:numId="2" w16cid:durableId="608776046">
    <w:abstractNumId w:val="2"/>
  </w:num>
  <w:num w:numId="3" w16cid:durableId="1943804326">
    <w:abstractNumId w:val="6"/>
  </w:num>
  <w:num w:numId="4" w16cid:durableId="1027216805">
    <w:abstractNumId w:val="7"/>
  </w:num>
  <w:num w:numId="5" w16cid:durableId="465663499">
    <w:abstractNumId w:val="4"/>
  </w:num>
  <w:num w:numId="6" w16cid:durableId="625738528">
    <w:abstractNumId w:val="3"/>
  </w:num>
  <w:num w:numId="7" w16cid:durableId="1663778551">
    <w:abstractNumId w:val="5"/>
  </w:num>
  <w:num w:numId="8" w16cid:durableId="1023484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43"/>
    <w:rsid w:val="000163A8"/>
    <w:rsid w:val="00037765"/>
    <w:rsid w:val="00047EEA"/>
    <w:rsid w:val="00073B95"/>
    <w:rsid w:val="00076D9D"/>
    <w:rsid w:val="000A7FB4"/>
    <w:rsid w:val="000B516B"/>
    <w:rsid w:val="000F59E8"/>
    <w:rsid w:val="001149EF"/>
    <w:rsid w:val="00117E20"/>
    <w:rsid w:val="00124A30"/>
    <w:rsid w:val="0016554B"/>
    <w:rsid w:val="001B6525"/>
    <w:rsid w:val="001C6B76"/>
    <w:rsid w:val="001D3991"/>
    <w:rsid w:val="001E113D"/>
    <w:rsid w:val="001E74FB"/>
    <w:rsid w:val="00201BAD"/>
    <w:rsid w:val="00210A99"/>
    <w:rsid w:val="0025029B"/>
    <w:rsid w:val="0025203A"/>
    <w:rsid w:val="00252A64"/>
    <w:rsid w:val="0025570E"/>
    <w:rsid w:val="00257458"/>
    <w:rsid w:val="00310F03"/>
    <w:rsid w:val="0032716C"/>
    <w:rsid w:val="00331963"/>
    <w:rsid w:val="00343E05"/>
    <w:rsid w:val="003E0A2C"/>
    <w:rsid w:val="003F0E43"/>
    <w:rsid w:val="003F2F97"/>
    <w:rsid w:val="00471613"/>
    <w:rsid w:val="004A167D"/>
    <w:rsid w:val="004B79C8"/>
    <w:rsid w:val="004F5473"/>
    <w:rsid w:val="005033F2"/>
    <w:rsid w:val="00506357"/>
    <w:rsid w:val="0051228E"/>
    <w:rsid w:val="00534932"/>
    <w:rsid w:val="005605AA"/>
    <w:rsid w:val="0057694E"/>
    <w:rsid w:val="00582C5B"/>
    <w:rsid w:val="005933EA"/>
    <w:rsid w:val="005B0733"/>
    <w:rsid w:val="005C2F72"/>
    <w:rsid w:val="005E487C"/>
    <w:rsid w:val="00612A31"/>
    <w:rsid w:val="006244EE"/>
    <w:rsid w:val="006439B5"/>
    <w:rsid w:val="00655012"/>
    <w:rsid w:val="00672D47"/>
    <w:rsid w:val="006C6B99"/>
    <w:rsid w:val="006E3DB8"/>
    <w:rsid w:val="006E6031"/>
    <w:rsid w:val="00702120"/>
    <w:rsid w:val="00747E55"/>
    <w:rsid w:val="007959E0"/>
    <w:rsid w:val="007B0EEC"/>
    <w:rsid w:val="007C1468"/>
    <w:rsid w:val="007C687B"/>
    <w:rsid w:val="00804E11"/>
    <w:rsid w:val="00817DD9"/>
    <w:rsid w:val="00822C0B"/>
    <w:rsid w:val="008544C7"/>
    <w:rsid w:val="00875B43"/>
    <w:rsid w:val="008A688B"/>
    <w:rsid w:val="008C57C3"/>
    <w:rsid w:val="008F15E3"/>
    <w:rsid w:val="009051D6"/>
    <w:rsid w:val="00930829"/>
    <w:rsid w:val="00956906"/>
    <w:rsid w:val="00957804"/>
    <w:rsid w:val="009C563B"/>
    <w:rsid w:val="009D7421"/>
    <w:rsid w:val="00A145F3"/>
    <w:rsid w:val="00A37862"/>
    <w:rsid w:val="00A462BC"/>
    <w:rsid w:val="00A50862"/>
    <w:rsid w:val="00A54B29"/>
    <w:rsid w:val="00A7503A"/>
    <w:rsid w:val="00A82134"/>
    <w:rsid w:val="00A86F0F"/>
    <w:rsid w:val="00AB5F40"/>
    <w:rsid w:val="00B11D21"/>
    <w:rsid w:val="00B12952"/>
    <w:rsid w:val="00B141E2"/>
    <w:rsid w:val="00B30F32"/>
    <w:rsid w:val="00B344B3"/>
    <w:rsid w:val="00B506AF"/>
    <w:rsid w:val="00B60C3F"/>
    <w:rsid w:val="00BA5C12"/>
    <w:rsid w:val="00BB22AB"/>
    <w:rsid w:val="00BC16F2"/>
    <w:rsid w:val="00BC2926"/>
    <w:rsid w:val="00BD70AE"/>
    <w:rsid w:val="00BD7DB6"/>
    <w:rsid w:val="00C202A5"/>
    <w:rsid w:val="00C2487A"/>
    <w:rsid w:val="00C339EB"/>
    <w:rsid w:val="00C66834"/>
    <w:rsid w:val="00C76F0F"/>
    <w:rsid w:val="00C863A2"/>
    <w:rsid w:val="00C94687"/>
    <w:rsid w:val="00CC3ADC"/>
    <w:rsid w:val="00D06333"/>
    <w:rsid w:val="00D14ED1"/>
    <w:rsid w:val="00D55398"/>
    <w:rsid w:val="00D60F63"/>
    <w:rsid w:val="00D71BAA"/>
    <w:rsid w:val="00D920AB"/>
    <w:rsid w:val="00D939CB"/>
    <w:rsid w:val="00DB568E"/>
    <w:rsid w:val="00DC22ED"/>
    <w:rsid w:val="00DC3F0E"/>
    <w:rsid w:val="00DD34C6"/>
    <w:rsid w:val="00E125DE"/>
    <w:rsid w:val="00E253F0"/>
    <w:rsid w:val="00E26F5C"/>
    <w:rsid w:val="00E359D8"/>
    <w:rsid w:val="00E50E99"/>
    <w:rsid w:val="00E67BE9"/>
    <w:rsid w:val="00E70AD9"/>
    <w:rsid w:val="00E70EEF"/>
    <w:rsid w:val="00E724A0"/>
    <w:rsid w:val="00E7709C"/>
    <w:rsid w:val="00F311A6"/>
    <w:rsid w:val="00F31A32"/>
    <w:rsid w:val="00F620E8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3AD7"/>
  <w15:chartTrackingRefBased/>
  <w15:docId w15:val="{F3F19837-6A9B-4EFE-8C81-3DFAFE93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B43"/>
    <w:pPr>
      <w:spacing w:after="0"/>
      <w:jc w:val="both"/>
    </w:pPr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F63"/>
    <w:pPr>
      <w:outlineLvl w:val="0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13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13"/>
    <w:rPr>
      <w:rFonts w:cs="Open Sans"/>
      <w:caps/>
      <w:color w:val="3B3838" w:themeColor="background2" w:themeShade="40"/>
      <w:sz w:val="28"/>
      <w:szCs w:val="28"/>
      <w:lang w:val="en-US"/>
    </w:rPr>
  </w:style>
  <w:style w:type="paragraph" w:customStyle="1" w:styleId="ContactInfo">
    <w:name w:val="Contact Info"/>
    <w:basedOn w:val="Normal"/>
    <w:qFormat/>
    <w:rsid w:val="00875B43"/>
    <w:pPr>
      <w:pBdr>
        <w:top w:val="single" w:sz="4" w:space="4" w:color="E7E6E6" w:themeColor="background2"/>
        <w:bottom w:val="single" w:sz="4" w:space="4" w:color="E7E6E6" w:themeColor="background2"/>
      </w:pBdr>
      <w:shd w:val="clear" w:color="auto" w:fill="E7E6E6" w:themeFill="background2"/>
      <w:jc w:val="center"/>
    </w:pPr>
    <w:rPr>
      <w:rFonts w:cstheme="minorHAnsi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D60F63"/>
    <w:rPr>
      <w:rFonts w:ascii="Open Sans" w:hAnsi="Open Sans" w:cs="Open Sans"/>
      <w:b/>
      <w:color w:val="767171" w:themeColor="background2" w:themeShade="80"/>
      <w:position w:val="8"/>
      <w:sz w:val="24"/>
      <w:szCs w:val="24"/>
    </w:rPr>
  </w:style>
  <w:style w:type="paragraph" w:styleId="Signature">
    <w:name w:val="Signature"/>
    <w:basedOn w:val="Normal"/>
    <w:link w:val="SignatureChar"/>
    <w:uiPriority w:val="99"/>
    <w:rsid w:val="00D60F63"/>
  </w:style>
  <w:style w:type="character" w:customStyle="1" w:styleId="SignatureChar">
    <w:name w:val="Signature Char"/>
    <w:basedOn w:val="DefaultParagraphFont"/>
    <w:link w:val="Signature"/>
    <w:uiPriority w:val="99"/>
    <w:rsid w:val="00D60F63"/>
    <w:rPr>
      <w:rFonts w:ascii="Open Sans" w:hAnsi="Open Sans" w:cs="Open Sans"/>
      <w:color w:val="767171" w:themeColor="background2" w:themeShade="80"/>
      <w:position w:val="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0E4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E43"/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F0E4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E43"/>
    <w:rPr>
      <w:rFonts w:cs="Open Sans"/>
      <w:color w:val="767171" w:themeColor="background2" w:themeShade="80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malesh\AppData\Roaming\Microsoft\Templates\Simple%20modern%20marketing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modern marketing cover letter</Template>
  <TotalTime>75</TotalTime>
  <Pages>3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</dc:creator>
  <cp:keywords/>
  <dc:description/>
  <cp:lastModifiedBy>Kamalesh Tc</cp:lastModifiedBy>
  <cp:revision>22</cp:revision>
  <cp:lastPrinted>2023-04-19T12:11:00Z</cp:lastPrinted>
  <dcterms:created xsi:type="dcterms:W3CDTF">2026-10-25T17:01:00Z</dcterms:created>
  <dcterms:modified xsi:type="dcterms:W3CDTF">2026-10-26T09:18:00Z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