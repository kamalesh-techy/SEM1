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C7C66" w14:textId="468AD3AA" w:rsidR="00EF36A5" w:rsidRPr="00CF60AF" w:rsidRDefault="00CF60AF" w:rsidP="00CF60AF">
      <w:pPr>
        <w:pStyle w:val="Subhead"/>
      </w:pPr>
      <w:r>
        <w:t>assesment: what is data science really?</w:t>
      </w:r>
    </w:p>
    <w:p w14:paraId="2B64D706" w14:textId="77777777" w:rsidR="004C6FFB" w:rsidRPr="004F5B25" w:rsidRDefault="004C6FFB" w:rsidP="00817AC0">
      <w:pPr>
        <w:rPr>
          <w:sz w:val="24"/>
          <w:szCs w:val="24"/>
        </w:rPr>
      </w:pPr>
    </w:p>
    <w:p w14:paraId="710005D1" w14:textId="77777777" w:rsidR="004C6FFB" w:rsidRPr="00817AC0" w:rsidRDefault="004C6FFB" w:rsidP="00817AC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F320D" w14:paraId="0174E6A3" w14:textId="77777777" w:rsidTr="00230F53">
        <w:trPr>
          <w:trHeight w:val="177"/>
        </w:trPr>
        <w:tc>
          <w:tcPr>
            <w:tcW w:w="9360" w:type="dxa"/>
            <w:shd w:val="clear" w:color="auto" w:fill="E0E8F4" w:themeFill="accent6" w:themeFillTint="33"/>
          </w:tcPr>
          <w:p w14:paraId="28EC047D" w14:textId="71E301D1" w:rsidR="00BF320D" w:rsidRDefault="00337546" w:rsidP="00396499">
            <w:pPr>
              <w:pStyle w:val="Heading1"/>
            </w:pPr>
            <w:r>
              <w:t xml:space="preserve">Q.1 </w:t>
            </w:r>
            <w:r w:rsidR="00230F53">
              <w:t>what is data science?</w:t>
            </w:r>
          </w:p>
        </w:tc>
      </w:tr>
      <w:tr w:rsidR="00BF320D" w14:paraId="0639F6A4" w14:textId="77777777" w:rsidTr="00230F53">
        <w:trPr>
          <w:trHeight w:val="564"/>
        </w:trPr>
        <w:tc>
          <w:tcPr>
            <w:tcW w:w="9360" w:type="dxa"/>
          </w:tcPr>
          <w:p w14:paraId="35DD4D35" w14:textId="27BD5B8A" w:rsidR="00230F53" w:rsidRDefault="00230F53" w:rsidP="00230F53">
            <w:pPr>
              <w:pStyle w:val="Heading1"/>
            </w:pPr>
            <w:r w:rsidRPr="00230F53">
              <w:t xml:space="preserve">Data science is the process of collecting, analyzing, and interpreting data to find useful information, solve problems, and make better </w:t>
            </w:r>
            <w:r>
              <w:t>decesions.</w:t>
            </w:r>
          </w:p>
          <w:p w14:paraId="7CC0A9AB" w14:textId="7E4BBF41" w:rsidR="00BF320D" w:rsidRPr="00230F53" w:rsidRDefault="00BF320D" w:rsidP="00230F53">
            <w:pPr>
              <w:pStyle w:val="Heading1"/>
            </w:pPr>
          </w:p>
        </w:tc>
      </w:tr>
      <w:tr w:rsidR="00BF320D" w14:paraId="037D0361" w14:textId="77777777" w:rsidTr="00230F53">
        <w:trPr>
          <w:trHeight w:val="726"/>
        </w:trPr>
        <w:tc>
          <w:tcPr>
            <w:tcW w:w="9360" w:type="dxa"/>
          </w:tcPr>
          <w:tbl>
            <w:tblPr>
              <w:tblStyle w:val="TableGrid"/>
              <w:tblpPr w:leftFromText="180" w:rightFromText="180" w:vertAnchor="page" w:horzAnchor="margin" w:tblpY="1"/>
              <w:tblOverlap w:val="never"/>
              <w:tblW w:w="97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91"/>
            </w:tblGrid>
            <w:tr w:rsidR="00230F53" w14:paraId="41D2740A" w14:textId="77777777" w:rsidTr="00230F53">
              <w:trPr>
                <w:trHeight w:val="180"/>
              </w:trPr>
              <w:tc>
                <w:tcPr>
                  <w:tcW w:w="9791" w:type="dxa"/>
                  <w:shd w:val="clear" w:color="auto" w:fill="E0E8F4" w:themeFill="accent6" w:themeFillTint="33"/>
                </w:tcPr>
                <w:p w14:paraId="65C14073" w14:textId="3A6512E8" w:rsidR="00230F53" w:rsidRDefault="00337546" w:rsidP="00230F53">
                  <w:pPr>
                    <w:pStyle w:val="Heading1"/>
                  </w:pPr>
                  <w:r>
                    <w:t xml:space="preserve">Q.2 </w:t>
                  </w:r>
                  <w:r w:rsidR="00230F53">
                    <w:t xml:space="preserve">what are the steps in data science loop? </w:t>
                  </w:r>
                </w:p>
              </w:tc>
            </w:tr>
          </w:tbl>
          <w:p w14:paraId="15C6B791" w14:textId="0E47D8C7" w:rsidR="00BF320D" w:rsidRDefault="00BF320D" w:rsidP="00BF320D">
            <w:r w:rsidRPr="00CA6B4F">
              <w:t xml:space="preserve"> </w:t>
            </w:r>
            <w:r w:rsidR="00337546">
              <w:t>1.Define the problem, questioning “why”  2.Gather the data/information from various sources  3.verify the data   4.identification of patterns/relationships   5.simple model to convert raw data to pattern  5. Decision making and a loop back.</w:t>
            </w:r>
          </w:p>
        </w:tc>
      </w:tr>
    </w:tbl>
    <w:p w14:paraId="6DF76193" w14:textId="027C0BB7" w:rsidR="00BF320D" w:rsidRDefault="00BF320D" w:rsidP="00BF320D"/>
    <w:tbl>
      <w:tblPr>
        <w:tblStyle w:val="TableGrid"/>
        <w:tblW w:w="104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4"/>
      </w:tblGrid>
      <w:tr w:rsidR="00BF320D" w:rsidRPr="002C2E7D" w14:paraId="7F3EE867" w14:textId="77777777" w:rsidTr="00D3170E">
        <w:trPr>
          <w:trHeight w:val="4"/>
        </w:trPr>
        <w:tc>
          <w:tcPr>
            <w:tcW w:w="10496" w:type="dxa"/>
            <w:shd w:val="clear" w:color="auto" w:fill="E0E8F4" w:themeFill="accent6" w:themeFillTint="33"/>
          </w:tcPr>
          <w:p w14:paraId="46672D3A" w14:textId="3CD66283" w:rsidR="00BF320D" w:rsidRPr="002C2E7D" w:rsidRDefault="00E623B7" w:rsidP="00337546">
            <w:pPr>
              <w:pStyle w:val="Heading1"/>
              <w:tabs>
                <w:tab w:val="left" w:pos="3036"/>
              </w:tabs>
            </w:pPr>
            <w:r>
              <w:t xml:space="preserve"> </w:t>
            </w:r>
            <w:r w:rsidR="00337546">
              <w:t xml:space="preserve">Q.3 </w:t>
            </w:r>
            <w:r>
              <w:t xml:space="preserve"> does data science always need ai?</w:t>
            </w:r>
          </w:p>
        </w:tc>
      </w:tr>
      <w:tr w:rsidR="00BF320D" w14:paraId="1CD05568" w14:textId="77777777" w:rsidTr="00D3170E">
        <w:trPr>
          <w:trHeight w:val="18"/>
        </w:trPr>
        <w:tc>
          <w:tcPr>
            <w:tcW w:w="10496" w:type="dxa"/>
          </w:tcPr>
          <w:tbl>
            <w:tblPr>
              <w:tblStyle w:val="TableGrid"/>
              <w:tblpPr w:leftFromText="180" w:rightFromText="180" w:vertAnchor="text" w:horzAnchor="margin" w:tblpY="884"/>
              <w:tblOverlap w:val="never"/>
              <w:tblW w:w="10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38"/>
            </w:tblGrid>
            <w:tr w:rsidR="00D3170E" w14:paraId="292974B0" w14:textId="77777777" w:rsidTr="00D3170E">
              <w:trPr>
                <w:trHeight w:val="9"/>
              </w:trPr>
              <w:tc>
                <w:tcPr>
                  <w:tcW w:w="10538" w:type="dxa"/>
                  <w:shd w:val="clear" w:color="auto" w:fill="E0E8F4" w:themeFill="accent6" w:themeFillTint="33"/>
                </w:tcPr>
                <w:p w14:paraId="11B6B424" w14:textId="77777777" w:rsidR="00D3170E" w:rsidRDefault="00D3170E" w:rsidP="00D3170E">
                  <w:pPr>
                    <w:pStyle w:val="Heading1"/>
                  </w:pPr>
                  <w:sdt>
                    <w:sdtPr>
                      <w:id w:val="1734195656"/>
                      <w:placeholder>
                        <w:docPart w:val="EE058669A7124E5CA3FCD21F95655717"/>
                      </w:placeholder>
                      <w15:appearance w15:val="hidden"/>
                    </w:sdtPr>
                    <w:sdtContent>
                      <w:r>
                        <w:t>Q.4 find the decesion and check back?</w:t>
                      </w:r>
                    </w:sdtContent>
                  </w:sdt>
                  <w:r>
                    <w:t xml:space="preserve"> </w:t>
                  </w:r>
                </w:p>
              </w:tc>
            </w:tr>
            <w:tr w:rsidR="00D3170E" w14:paraId="5D17CAE2" w14:textId="77777777" w:rsidTr="00D3170E">
              <w:trPr>
                <w:trHeight w:val="14"/>
              </w:trPr>
              <w:tc>
                <w:tcPr>
                  <w:tcW w:w="10538" w:type="dxa"/>
                </w:tcPr>
                <w:p w14:paraId="366E52D7" w14:textId="77777777" w:rsidR="00D3170E" w:rsidRDefault="00D3170E" w:rsidP="00D3170E">
                  <w:pPr>
                    <w:spacing w:after="120"/>
                  </w:pPr>
                  <w:r>
                    <w:t>A canteen sees that many sandwiches remain unsold every Friday. It prepares fewer sandwiches the next Friday and counts the leftovers again?</w:t>
                  </w:r>
                </w:p>
                <w:p w14:paraId="416CBFD9" w14:textId="77777777" w:rsidR="00D3170E" w:rsidRDefault="00D3170E" w:rsidP="00D3170E">
                  <w:pPr>
                    <w:spacing w:after="120"/>
                  </w:pPr>
                  <w:r>
                    <w:t>Decesion:  Monitor the no of customers incoming , on an average value and then prepare the sandwiches.</w:t>
                  </w:r>
                </w:p>
                <w:p w14:paraId="0408B516" w14:textId="77777777" w:rsidR="00D3170E" w:rsidRDefault="00D3170E" w:rsidP="00D3170E">
                  <w:pPr>
                    <w:spacing w:after="120"/>
                  </w:pPr>
                  <w:r>
                    <w:t xml:space="preserve">Check-back: Again count the no of sandwiches, if the no of sandwiches is 0 or less, the decision is right, give a follow back and continue. </w:t>
                  </w:r>
                </w:p>
              </w:tc>
            </w:tr>
          </w:tbl>
          <w:p w14:paraId="2B66AB8F" w14:textId="6F24024A" w:rsidR="00BF320D" w:rsidRDefault="00E623B7" w:rsidP="00BF320D">
            <w:r>
              <w:t>No, Data science does not need ai, because it deals with probabilistic, exploratory outputs</w:t>
            </w:r>
            <w:r w:rsidR="00BF320D" w:rsidRPr="00CA6B4F">
              <w:t xml:space="preserve"> </w:t>
            </w:r>
            <w:r>
              <w:t>it is a continuous process, rather than a binary classification.</w:t>
            </w:r>
          </w:p>
        </w:tc>
      </w:tr>
    </w:tbl>
    <w:tbl>
      <w:tblPr>
        <w:tblStyle w:val="TableGrid"/>
        <w:tblpPr w:leftFromText="180" w:rightFromText="180" w:vertAnchor="text" w:horzAnchor="margin" w:tblpY="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340CE" w14:paraId="67B049F5" w14:textId="77777777" w:rsidTr="005340CE">
        <w:trPr>
          <w:trHeight w:val="539"/>
        </w:trPr>
        <w:tc>
          <w:tcPr>
            <w:tcW w:w="9350" w:type="dxa"/>
            <w:shd w:val="clear" w:color="auto" w:fill="E0E8F4" w:themeFill="accent6" w:themeFillTint="33"/>
          </w:tcPr>
          <w:p w14:paraId="40DC8A3E" w14:textId="6DF6A7AC" w:rsidR="005340CE" w:rsidRDefault="005340CE" w:rsidP="005340CE">
            <w:pPr>
              <w:pStyle w:val="Heading1"/>
            </w:pPr>
            <w:sdt>
              <w:sdtPr>
                <w:id w:val="-2090230295"/>
                <w:placeholder>
                  <w:docPart w:val="5EB6A91FB5E74C7CB5767FA8C4124B2E"/>
                </w:placeholder>
                <w15:appearance w15:val="hidden"/>
              </w:sdtPr>
              <w:sdtContent>
                <w:r>
                  <w:t>Q.</w:t>
                </w:r>
                <w:r w:rsidR="00541C6D">
                  <w:t xml:space="preserve">5 </w:t>
                </w:r>
                <w:r>
                  <w:t xml:space="preserve">find data science without ai? </w:t>
                </w:r>
              </w:sdtContent>
            </w:sdt>
            <w:r>
              <w:t xml:space="preserve"> </w:t>
            </w:r>
          </w:p>
        </w:tc>
      </w:tr>
    </w:tbl>
    <w:p w14:paraId="53CF0CA3" w14:textId="77777777" w:rsidR="00541C6D" w:rsidRDefault="00541C6D" w:rsidP="00BF320D">
      <w:r>
        <w:t>A shopkeeper use only a notebook and personal observations .the shopkeeper notices that more umbrellas sell on rainy days, stocks more umbrellas before the next rainy day, and later compares the new sales with the old sales.</w:t>
      </w:r>
    </w:p>
    <w:p w14:paraId="4E601BF3" w14:textId="6BAFF337" w:rsidR="007268BB" w:rsidRDefault="007268BB" w:rsidP="00BF320D">
      <w:pPr>
        <w:rPr>
          <w:b/>
          <w:bCs/>
        </w:rPr>
      </w:pPr>
      <w:r>
        <w:rPr>
          <w:b/>
          <w:bCs/>
        </w:rPr>
        <w:t>Questions:</w:t>
      </w:r>
    </w:p>
    <w:p w14:paraId="575E86E9" w14:textId="20E7B839" w:rsidR="007268BB" w:rsidRDefault="007268BB" w:rsidP="007268BB">
      <w:r>
        <w:t>1.Is it data science yes/no?</w:t>
      </w:r>
    </w:p>
    <w:p w14:paraId="44BCDE64" w14:textId="77777777" w:rsidR="007268BB" w:rsidRDefault="007268BB" w:rsidP="007268BB">
      <w:r>
        <w:t>= yes,it is data science</w:t>
      </w:r>
    </w:p>
    <w:p w14:paraId="441AD127" w14:textId="4B9885CB" w:rsidR="007268BB" w:rsidRDefault="007268BB" w:rsidP="007268BB">
      <w:r>
        <w:t>2. What decision did the shopkeeper make?</w:t>
      </w:r>
    </w:p>
    <w:p w14:paraId="1969235E" w14:textId="4A455046" w:rsidR="007268BB" w:rsidRDefault="007268BB" w:rsidP="007268BB">
      <w:r>
        <w:t>=he decided to stock more umbrellas for the next rainy day.</w:t>
      </w:r>
    </w:p>
    <w:p w14:paraId="2E4735C2" w14:textId="51B25235" w:rsidR="007268BB" w:rsidRDefault="007268BB" w:rsidP="007268BB">
      <w:r>
        <w:lastRenderedPageBreak/>
        <w:t>3.what did the shopkeeper  do to check whether the decision worked?</w:t>
      </w:r>
    </w:p>
    <w:p w14:paraId="015AEAC0" w14:textId="6BAF9195" w:rsidR="007268BB" w:rsidRDefault="007268BB" w:rsidP="007268BB">
      <w:r>
        <w:t>= later, he compares the  new sales with the old sales.</w:t>
      </w:r>
    </w:p>
    <w:tbl>
      <w:tblPr>
        <w:tblStyle w:val="TableGrid"/>
        <w:tblpPr w:leftFromText="180" w:rightFromText="180" w:vertAnchor="text" w:horzAnchor="margin" w:tblpY="140"/>
        <w:tblW w:w="96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8"/>
      </w:tblGrid>
      <w:tr w:rsidR="007268BB" w:rsidRPr="002C2E7D" w14:paraId="41B97809" w14:textId="77777777" w:rsidTr="00F672E9">
        <w:trPr>
          <w:trHeight w:val="365"/>
        </w:trPr>
        <w:tc>
          <w:tcPr>
            <w:tcW w:w="9698" w:type="dxa"/>
            <w:shd w:val="clear" w:color="auto" w:fill="E0E8F4" w:themeFill="accent6" w:themeFillTint="33"/>
          </w:tcPr>
          <w:p w14:paraId="06B75160" w14:textId="181737CB" w:rsidR="007268BB" w:rsidRPr="007268BB" w:rsidRDefault="007268BB" w:rsidP="007268BB">
            <w:pPr>
              <w:pStyle w:val="Heading1"/>
            </w:pPr>
            <w:r>
              <w:t>complete the missing part of the loop?</w:t>
            </w:r>
          </w:p>
        </w:tc>
      </w:tr>
      <w:tr w:rsidR="007268BB" w14:paraId="1D13AB0D" w14:textId="77777777" w:rsidTr="00F672E9">
        <w:trPr>
          <w:trHeight w:val="642"/>
        </w:trPr>
        <w:tc>
          <w:tcPr>
            <w:tcW w:w="9698" w:type="dxa"/>
          </w:tcPr>
          <w:p w14:paraId="34F2846E" w14:textId="77777777" w:rsidR="007268BB" w:rsidRDefault="007268BB" w:rsidP="007268BB">
            <w:sdt>
              <w:sdtPr>
                <w:id w:val="-1283110075"/>
                <w:placeholder>
                  <w:docPart w:val="31E4E818A589482A9ADC049387ADAC86"/>
                </w:placeholder>
                <w15:appearance w15:val="hidden"/>
              </w:sdtPr>
              <w:sdtContent>
                <w:r>
                  <w:t>A college sees low attendance in an early class and moves the class to later time. The college does not record attendance</w:t>
                </w:r>
              </w:sdtContent>
            </w:sdt>
            <w:r>
              <w:t xml:space="preserve"> after making the changes.</w:t>
            </w:r>
          </w:p>
          <w:p w14:paraId="072AD7F6" w14:textId="77777777" w:rsidR="00F672E9" w:rsidRDefault="007268BB" w:rsidP="007268BB">
            <w:r>
              <w:rPr>
                <w:b/>
                <w:bCs/>
              </w:rPr>
              <w:t xml:space="preserve">Missing step </w:t>
            </w:r>
            <w:r w:rsidRPr="00F672E9">
              <w:t xml:space="preserve">: </w:t>
            </w:r>
            <w:r w:rsidR="00F672E9" w:rsidRPr="00F672E9">
              <w:t>the college should record attendance after making the changes</w:t>
            </w:r>
            <w:r w:rsidR="00F672E9">
              <w:t>.</w:t>
            </w:r>
          </w:p>
          <w:p w14:paraId="461F70A0" w14:textId="3F309652" w:rsidR="00F672E9" w:rsidRDefault="00F672E9" w:rsidP="007268BB">
            <w:pPr>
              <w:rPr>
                <w:bCs/>
              </w:rPr>
            </w:pPr>
            <w:r w:rsidRPr="00F672E9">
              <w:rPr>
                <w:b/>
              </w:rPr>
              <w:t>Action</w:t>
            </w:r>
            <w:r w:rsidRPr="00F672E9">
              <w:rPr>
                <w:bCs/>
              </w:rPr>
              <w:t>: there is no attendance taken for students</w:t>
            </w:r>
            <w:r>
              <w:rPr>
                <w:bCs/>
              </w:rPr>
              <w:t>.</w:t>
            </w:r>
          </w:p>
          <w:p w14:paraId="5207B6FF" w14:textId="09036706" w:rsidR="00F672E9" w:rsidRDefault="00F672E9" w:rsidP="007268BB">
            <w:pPr>
              <w:rPr>
                <w:bCs/>
              </w:rPr>
            </w:pPr>
            <w:r>
              <w:rPr>
                <w:b/>
              </w:rPr>
              <w:t xml:space="preserve">Why it matters: </w:t>
            </w:r>
            <w:r w:rsidRPr="00F672E9">
              <w:rPr>
                <w:bCs/>
              </w:rPr>
              <w:t>because they cannot come to a conclusion wether the previous decision (moving class to later time)is right or wrong</w:t>
            </w:r>
            <w:r>
              <w:rPr>
                <w:bCs/>
              </w:rPr>
              <w:t>.</w:t>
            </w:r>
          </w:p>
          <w:tbl>
            <w:tblPr>
              <w:tblStyle w:val="TableGrid"/>
              <w:tblpPr w:leftFromText="180" w:rightFromText="180" w:vertAnchor="text" w:horzAnchor="margin" w:tblpY="2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F672E9" w14:paraId="658963C1" w14:textId="77777777" w:rsidTr="00F672E9">
              <w:trPr>
                <w:trHeight w:val="449"/>
              </w:trPr>
              <w:tc>
                <w:tcPr>
                  <w:tcW w:w="9350" w:type="dxa"/>
                  <w:shd w:val="clear" w:color="auto" w:fill="E0E8F4" w:themeFill="accent6" w:themeFillTint="33"/>
                </w:tcPr>
                <w:p w14:paraId="2CA8DF40" w14:textId="220777A2" w:rsidR="00F672E9" w:rsidRPr="002A19B9" w:rsidRDefault="00F672E9" w:rsidP="00F672E9">
                  <w:pPr>
                    <w:pStyle w:val="Heading1"/>
                  </w:pPr>
                  <w:r>
                    <w:t>build a simple data science loop?</w:t>
                  </w:r>
                </w:p>
              </w:tc>
            </w:tr>
            <w:tr w:rsidR="00F672E9" w14:paraId="28872BD9" w14:textId="77777777" w:rsidTr="00F672E9">
              <w:trPr>
                <w:trHeight w:val="1804"/>
              </w:trPr>
              <w:tc>
                <w:tcPr>
                  <w:tcW w:w="9350" w:type="dxa"/>
                </w:tcPr>
                <w:p w14:paraId="62C4C438" w14:textId="41A6F631" w:rsidR="00F672E9" w:rsidRDefault="00F672E9" w:rsidP="00F672E9">
                  <w:r>
                    <w:t>A student often reaches college late after leaving home at 8.15am.</w:t>
                  </w:r>
                </w:p>
                <w:p w14:paraId="0F1E5244" w14:textId="77777777" w:rsidR="006C002A" w:rsidRDefault="00F672E9" w:rsidP="00F672E9">
                  <w:pPr>
                    <w:rPr>
                      <w:b/>
                      <w:bCs/>
                    </w:rPr>
                  </w:pPr>
                  <w:r w:rsidRPr="00F672E9">
                    <w:rPr>
                      <w:b/>
                      <w:bCs/>
                    </w:rPr>
                    <w:t>Pattern:</w:t>
                  </w:r>
                  <w:r w:rsidR="00B15941">
                    <w:rPr>
                      <w:b/>
                      <w:bCs/>
                    </w:rPr>
                    <w:t xml:space="preserve"> </w:t>
                  </w:r>
                </w:p>
                <w:p w14:paraId="48B8CC4C" w14:textId="684DE385" w:rsidR="00F672E9" w:rsidRDefault="00F672E9" w:rsidP="00F672E9">
                  <w:r w:rsidRPr="00F672E9">
                    <w:t>what is happening repeatedly?</w:t>
                  </w:r>
                </w:p>
                <w:p w14:paraId="5CBF4E7B" w14:textId="7228EF51" w:rsidR="00F672E9" w:rsidRDefault="00F672E9" w:rsidP="00F672E9">
                  <w:r>
                    <w:t>=the boy is reaching college late.</w:t>
                  </w:r>
                </w:p>
                <w:p w14:paraId="5B2343D2" w14:textId="186242CE" w:rsidR="00F672E9" w:rsidRDefault="00F672E9" w:rsidP="00F672E9">
                  <w:r w:rsidRPr="00B15941">
                    <w:rPr>
                      <w:b/>
                      <w:bCs/>
                    </w:rPr>
                    <w:t>Decision:</w:t>
                  </w:r>
                  <w:r>
                    <w:t xml:space="preserve"> what</w:t>
                  </w:r>
                  <w:r w:rsidR="00B15941">
                    <w:t xml:space="preserve"> change could student try?</w:t>
                  </w:r>
                </w:p>
                <w:p w14:paraId="6030A275" w14:textId="5AC646D8" w:rsidR="00B15941" w:rsidRDefault="00B15941" w:rsidP="00F672E9">
                  <w:r>
                    <w:t>=the should leave home early around 8.00 a.m</w:t>
                  </w:r>
                </w:p>
                <w:p w14:paraId="14DA37B9" w14:textId="6FFBD3AD" w:rsidR="00B15941" w:rsidRDefault="00B15941" w:rsidP="00F672E9">
                  <w:r w:rsidRPr="00B15941">
                    <w:rPr>
                      <w:b/>
                      <w:bCs/>
                    </w:rPr>
                    <w:t>Check-back :</w:t>
                  </w:r>
                  <w:r>
                    <w:t xml:space="preserve"> what should the student record afterward to see whether the change worked?</w:t>
                  </w:r>
                </w:p>
                <w:p w14:paraId="0405E6B8" w14:textId="563406E6" w:rsidR="00B15941" w:rsidRPr="00F672E9" w:rsidRDefault="00B15941" w:rsidP="00F672E9">
                  <w:r>
                    <w:t>= the should record the time of entry at college, if it is early than before then the change is considered to be worked.</w:t>
                  </w:r>
                </w:p>
                <w:p w14:paraId="31A881C5" w14:textId="6C82C2E1" w:rsidR="00F672E9" w:rsidRDefault="00F672E9" w:rsidP="00F672E9">
                  <w:r>
                    <w:t xml:space="preserve"> </w:t>
                  </w:r>
                </w:p>
              </w:tc>
            </w:tr>
          </w:tbl>
          <w:p w14:paraId="656C1CB7" w14:textId="77777777" w:rsidR="00F672E9" w:rsidRPr="00F672E9" w:rsidRDefault="00F672E9" w:rsidP="007268BB">
            <w:pPr>
              <w:rPr>
                <w:bCs/>
              </w:rPr>
            </w:pPr>
          </w:p>
          <w:p w14:paraId="033ED8E6" w14:textId="1A67AE7F" w:rsidR="00F672E9" w:rsidRPr="00F672E9" w:rsidRDefault="00F672E9" w:rsidP="007268BB">
            <w:pPr>
              <w:rPr>
                <w:b/>
              </w:rPr>
            </w:pPr>
          </w:p>
        </w:tc>
      </w:tr>
    </w:tbl>
    <w:p w14:paraId="179E20BB" w14:textId="77777777" w:rsidR="007268BB" w:rsidRDefault="007268BB" w:rsidP="007268BB"/>
    <w:p w14:paraId="64FCFD25" w14:textId="58AC9198" w:rsidR="007268BB" w:rsidRDefault="007268BB" w:rsidP="007268BB"/>
    <w:p w14:paraId="1ECCDA02" w14:textId="77777777" w:rsidR="007268BB" w:rsidRPr="007268BB" w:rsidRDefault="007268BB" w:rsidP="00BF320D"/>
    <w:p w14:paraId="15952EBC" w14:textId="152E0442" w:rsidR="00541C6D" w:rsidRDefault="00541C6D" w:rsidP="00BF320D">
      <w:r>
        <w:t xml:space="preserve"> </w:t>
      </w:r>
    </w:p>
    <w:p w14:paraId="26094C0C" w14:textId="77777777" w:rsidR="00541C6D" w:rsidRDefault="00541C6D" w:rsidP="00BF320D"/>
    <w:p w14:paraId="1ECB99A1" w14:textId="77777777" w:rsidR="00BF320D" w:rsidRDefault="00BF320D" w:rsidP="00BF320D"/>
    <w:p w14:paraId="02B26354" w14:textId="77777777" w:rsidR="00CA6B4F" w:rsidRPr="00CA6B4F" w:rsidRDefault="00CA6B4F" w:rsidP="00CA6B4F"/>
    <w:sectPr w:rsidR="00CA6B4F" w:rsidRPr="00CA6B4F" w:rsidSect="00FC030B">
      <w:headerReference w:type="default" r:id="rId11"/>
      <w:pgSz w:w="12240" w:h="15840" w:code="1"/>
      <w:pgMar w:top="576"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FC463" w14:textId="77777777" w:rsidR="00F817DB" w:rsidRDefault="00F817DB">
      <w:pPr>
        <w:spacing w:after="0" w:line="240" w:lineRule="auto"/>
      </w:pPr>
      <w:r>
        <w:separator/>
      </w:r>
    </w:p>
  </w:endnote>
  <w:endnote w:type="continuationSeparator" w:id="0">
    <w:p w14:paraId="1F4C161C" w14:textId="77777777" w:rsidR="00F817DB" w:rsidRDefault="00F81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Times New Roman (Body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AFE6D" w14:textId="77777777" w:rsidR="00F817DB" w:rsidRDefault="00F817DB">
      <w:pPr>
        <w:spacing w:after="0" w:line="240" w:lineRule="auto"/>
      </w:pPr>
      <w:r>
        <w:separator/>
      </w:r>
    </w:p>
  </w:footnote>
  <w:footnote w:type="continuationSeparator" w:id="0">
    <w:p w14:paraId="17ACC87B" w14:textId="77777777" w:rsidR="00F817DB" w:rsidRDefault="00F817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6B165" w14:textId="0D5506DD" w:rsidR="00CF60AF" w:rsidRPr="00230F53" w:rsidRDefault="00CF60AF" w:rsidP="00CF60AF">
    <w:pPr>
      <w:pStyle w:val="Header"/>
      <w:jc w:val="right"/>
      <w:rPr>
        <w:b/>
        <w:bCs/>
        <w:color w:val="auto"/>
        <w:sz w:val="24"/>
        <w:szCs w:val="24"/>
        <w:lang w:val="en-IN"/>
      </w:rPr>
    </w:pPr>
    <w:r w:rsidRPr="00230F53">
      <w:rPr>
        <w:b/>
        <w:bCs/>
        <w:color w:val="auto"/>
        <w:sz w:val="24"/>
        <w:szCs w:val="24"/>
        <w:lang w:val="en-IN"/>
      </w:rPr>
      <w:t>KAMALESH TC</w:t>
    </w:r>
  </w:p>
  <w:p w14:paraId="4BF0AE8A" w14:textId="13BF9D28" w:rsidR="00CF60AF" w:rsidRPr="00230F53" w:rsidRDefault="00CF60AF" w:rsidP="00CF60AF">
    <w:pPr>
      <w:pStyle w:val="Header"/>
      <w:tabs>
        <w:tab w:val="clear" w:pos="4680"/>
        <w:tab w:val="clear" w:pos="9360"/>
      </w:tabs>
      <w:jc w:val="right"/>
      <w:rPr>
        <w:b/>
        <w:bCs/>
        <w:color w:val="auto"/>
        <w:sz w:val="24"/>
        <w:szCs w:val="24"/>
      </w:rPr>
    </w:pPr>
    <w:r w:rsidRPr="00230F53">
      <w:rPr>
        <w:b/>
        <w:bCs/>
        <w:color w:val="auto"/>
        <w:sz w:val="24"/>
        <w:szCs w:val="24"/>
        <w:lang w:val="en-IN"/>
      </w:rPr>
      <w:t xml:space="preserve">         </w:t>
    </w:r>
    <w:r w:rsidRPr="00230F53">
      <w:rPr>
        <w:b/>
        <w:bCs/>
        <w:color w:val="auto"/>
        <w:sz w:val="24"/>
        <w:szCs w:val="24"/>
        <w:lang w:val="en-IN"/>
      </w:rPr>
      <w:t>ID: PATCCJ0146</w:t>
    </w:r>
  </w:p>
  <w:p w14:paraId="65FDC24E" w14:textId="4AA093DB" w:rsidR="00CF60AF" w:rsidRPr="00230F53" w:rsidRDefault="00CF60AF">
    <w:pPr>
      <w:pStyle w:val="Header"/>
      <w:rPr>
        <w:b/>
        <w:bCs/>
        <w:color w:val="auto"/>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5168C16"/>
    <w:lvl w:ilvl="0">
      <w:start w:val="1"/>
      <w:numFmt w:val="decimal"/>
      <w:pStyle w:val="ListNumber"/>
      <w:lvlText w:val="%1."/>
      <w:lvlJc w:val="left"/>
      <w:pPr>
        <w:tabs>
          <w:tab w:val="num" w:pos="360"/>
        </w:tabs>
        <w:ind w:left="360" w:hanging="360"/>
      </w:pPr>
      <w:rPr>
        <w:rFonts w:hint="default"/>
        <w:color w:val="595959" w:themeColor="text1" w:themeTint="A6"/>
      </w:rPr>
    </w:lvl>
  </w:abstractNum>
  <w:abstractNum w:abstractNumId="1" w15:restartNumberingAfterBreak="0">
    <w:nsid w:val="23D4390C"/>
    <w:multiLevelType w:val="hybridMultilevel"/>
    <w:tmpl w:val="B8D095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B84627"/>
    <w:multiLevelType w:val="hybridMultilevel"/>
    <w:tmpl w:val="2C9014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A95284"/>
    <w:multiLevelType w:val="hybridMultilevel"/>
    <w:tmpl w:val="8DB4B09E"/>
    <w:lvl w:ilvl="0" w:tplc="45B4A1B2">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932FB4"/>
    <w:multiLevelType w:val="hybridMultilevel"/>
    <w:tmpl w:val="4A5889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EA41DD1"/>
    <w:multiLevelType w:val="hybridMultilevel"/>
    <w:tmpl w:val="5B5C31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0961517">
    <w:abstractNumId w:val="0"/>
  </w:num>
  <w:num w:numId="2" w16cid:durableId="1381396672">
    <w:abstractNumId w:val="2"/>
  </w:num>
  <w:num w:numId="3" w16cid:durableId="922295057">
    <w:abstractNumId w:val="3"/>
  </w:num>
  <w:num w:numId="4" w16cid:durableId="51782136">
    <w:abstractNumId w:val="1"/>
  </w:num>
  <w:num w:numId="5" w16cid:durableId="1100098826">
    <w:abstractNumId w:val="4"/>
  </w:num>
  <w:num w:numId="6" w16cid:durableId="4594197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0AF"/>
    <w:rsid w:val="0001495E"/>
    <w:rsid w:val="0001626D"/>
    <w:rsid w:val="00035454"/>
    <w:rsid w:val="00050B4F"/>
    <w:rsid w:val="000A3808"/>
    <w:rsid w:val="001311AF"/>
    <w:rsid w:val="001353A1"/>
    <w:rsid w:val="00137D93"/>
    <w:rsid w:val="00160B9A"/>
    <w:rsid w:val="00225593"/>
    <w:rsid w:val="00230F53"/>
    <w:rsid w:val="002965C2"/>
    <w:rsid w:val="002A19B9"/>
    <w:rsid w:val="002B3B22"/>
    <w:rsid w:val="002C2E7D"/>
    <w:rsid w:val="002D2055"/>
    <w:rsid w:val="002E0B9C"/>
    <w:rsid w:val="002E6287"/>
    <w:rsid w:val="002E628A"/>
    <w:rsid w:val="00303AE1"/>
    <w:rsid w:val="00337546"/>
    <w:rsid w:val="00386FBD"/>
    <w:rsid w:val="003949BD"/>
    <w:rsid w:val="00396499"/>
    <w:rsid w:val="003D4CF3"/>
    <w:rsid w:val="003E7E82"/>
    <w:rsid w:val="00412D1F"/>
    <w:rsid w:val="00423C89"/>
    <w:rsid w:val="00443541"/>
    <w:rsid w:val="004A3A8F"/>
    <w:rsid w:val="004A441F"/>
    <w:rsid w:val="004B3501"/>
    <w:rsid w:val="004C6FFB"/>
    <w:rsid w:val="004D61A7"/>
    <w:rsid w:val="004F5B25"/>
    <w:rsid w:val="00524B92"/>
    <w:rsid w:val="005340CE"/>
    <w:rsid w:val="00541C6D"/>
    <w:rsid w:val="00544B03"/>
    <w:rsid w:val="00560F76"/>
    <w:rsid w:val="00575735"/>
    <w:rsid w:val="00575E22"/>
    <w:rsid w:val="00591FFE"/>
    <w:rsid w:val="005E6E76"/>
    <w:rsid w:val="00637062"/>
    <w:rsid w:val="006838F5"/>
    <w:rsid w:val="006B7784"/>
    <w:rsid w:val="006C002A"/>
    <w:rsid w:val="006C7516"/>
    <w:rsid w:val="006D7798"/>
    <w:rsid w:val="006E64FB"/>
    <w:rsid w:val="006F0866"/>
    <w:rsid w:val="006F16F0"/>
    <w:rsid w:val="007154D4"/>
    <w:rsid w:val="00722525"/>
    <w:rsid w:val="007268BB"/>
    <w:rsid w:val="007520BE"/>
    <w:rsid w:val="00761CCB"/>
    <w:rsid w:val="007636C1"/>
    <w:rsid w:val="00774389"/>
    <w:rsid w:val="007818B8"/>
    <w:rsid w:val="00783EFC"/>
    <w:rsid w:val="0079746A"/>
    <w:rsid w:val="007A4170"/>
    <w:rsid w:val="007A6D54"/>
    <w:rsid w:val="008013C4"/>
    <w:rsid w:val="00817AC0"/>
    <w:rsid w:val="008342D0"/>
    <w:rsid w:val="00867F32"/>
    <w:rsid w:val="008C57A3"/>
    <w:rsid w:val="009C176C"/>
    <w:rsid w:val="00A065F0"/>
    <w:rsid w:val="00A448C1"/>
    <w:rsid w:val="00A44DD7"/>
    <w:rsid w:val="00A56976"/>
    <w:rsid w:val="00A63EFD"/>
    <w:rsid w:val="00A643F6"/>
    <w:rsid w:val="00A805EA"/>
    <w:rsid w:val="00AA7AA0"/>
    <w:rsid w:val="00AB4981"/>
    <w:rsid w:val="00AD20E5"/>
    <w:rsid w:val="00AE44C5"/>
    <w:rsid w:val="00B15941"/>
    <w:rsid w:val="00B265A1"/>
    <w:rsid w:val="00B43495"/>
    <w:rsid w:val="00B63A6F"/>
    <w:rsid w:val="00B70211"/>
    <w:rsid w:val="00BA2AFE"/>
    <w:rsid w:val="00BF320D"/>
    <w:rsid w:val="00C20B2D"/>
    <w:rsid w:val="00C61249"/>
    <w:rsid w:val="00C61E68"/>
    <w:rsid w:val="00C849F5"/>
    <w:rsid w:val="00CA6B4F"/>
    <w:rsid w:val="00CE7F8F"/>
    <w:rsid w:val="00CF60AF"/>
    <w:rsid w:val="00D04142"/>
    <w:rsid w:val="00D076CD"/>
    <w:rsid w:val="00D2602B"/>
    <w:rsid w:val="00D2721F"/>
    <w:rsid w:val="00D27539"/>
    <w:rsid w:val="00D3170E"/>
    <w:rsid w:val="00D339D0"/>
    <w:rsid w:val="00D53517"/>
    <w:rsid w:val="00D55E9B"/>
    <w:rsid w:val="00D610F8"/>
    <w:rsid w:val="00D72850"/>
    <w:rsid w:val="00DA4A43"/>
    <w:rsid w:val="00DA5BEB"/>
    <w:rsid w:val="00DD1852"/>
    <w:rsid w:val="00DE395C"/>
    <w:rsid w:val="00E20D02"/>
    <w:rsid w:val="00E2411A"/>
    <w:rsid w:val="00E37225"/>
    <w:rsid w:val="00E51439"/>
    <w:rsid w:val="00E623B7"/>
    <w:rsid w:val="00ED38D0"/>
    <w:rsid w:val="00EE36C0"/>
    <w:rsid w:val="00EF36A5"/>
    <w:rsid w:val="00F615E4"/>
    <w:rsid w:val="00F672E9"/>
    <w:rsid w:val="00F71761"/>
    <w:rsid w:val="00F817DB"/>
    <w:rsid w:val="00F974B7"/>
    <w:rsid w:val="00FB17DC"/>
    <w:rsid w:val="00FC030B"/>
    <w:rsid w:val="00FF75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28FB2"/>
  <w15:chartTrackingRefBased/>
  <w15:docId w15:val="{F0F0703E-CC07-4E61-812C-DFC28C330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D0D0D" w:themeColor="text1" w:themeTint="F2"/>
        <w:sz w:val="22"/>
        <w:szCs w:val="22"/>
        <w:lang w:val="en-US" w:eastAsia="ja-JP"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10"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lsdException w:name="Smart Link" w:semiHidden="1" w:unhideWhenUsed="1"/>
  </w:latentStyles>
  <w:style w:type="paragraph" w:default="1" w:styleId="Normal">
    <w:name w:val="Normal"/>
    <w:qFormat/>
    <w:rsid w:val="00FC030B"/>
    <w:pPr>
      <w:spacing w:before="120"/>
    </w:pPr>
    <w:rPr>
      <w:rFonts w:cs="Times New Roman (Body CS)"/>
      <w:color w:val="000000" w:themeColor="text1"/>
      <w:spacing w:val="6"/>
      <w:sz w:val="20"/>
      <w:szCs w:val="20"/>
    </w:rPr>
  </w:style>
  <w:style w:type="paragraph" w:styleId="Heading1">
    <w:name w:val="heading 1"/>
    <w:basedOn w:val="Normal"/>
    <w:next w:val="Normal"/>
    <w:link w:val="Heading1Char"/>
    <w:uiPriority w:val="4"/>
    <w:qFormat/>
    <w:rsid w:val="00FC030B"/>
    <w:pPr>
      <w:keepNext/>
      <w:keepLines/>
      <w:spacing w:after="0"/>
      <w:outlineLvl w:val="0"/>
    </w:pPr>
    <w:rPr>
      <w:rFonts w:asciiTheme="majorHAnsi" w:eastAsiaTheme="majorEastAsia" w:hAnsiTheme="majorHAnsi" w:cs="Times New Roman (Headings CS)"/>
      <w:b/>
      <w:caps/>
      <w:spacing w:val="14"/>
      <w:szCs w:val="30"/>
    </w:rPr>
  </w:style>
  <w:style w:type="paragraph" w:styleId="Heading2">
    <w:name w:val="heading 2"/>
    <w:basedOn w:val="Normal"/>
    <w:next w:val="Normal"/>
    <w:link w:val="Heading2Char"/>
    <w:uiPriority w:val="6"/>
    <w:semiHidden/>
    <w:qFormat/>
    <w:pPr>
      <w:keepNext/>
      <w:keepLines/>
      <w:spacing w:before="200" w:after="80"/>
      <w:outlineLvl w:val="1"/>
    </w:pPr>
    <w:rPr>
      <w:rFonts w:asciiTheme="majorHAnsi" w:eastAsiaTheme="majorEastAsia" w:hAnsiTheme="majorHAnsi" w:cstheme="majorBidi"/>
      <w:color w:val="E8ABC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6"/>
    <w:qFormat/>
    <w:rsid w:val="00FC030B"/>
    <w:pPr>
      <w:spacing w:after="0" w:line="240" w:lineRule="auto"/>
      <w:contextualSpacing/>
    </w:pPr>
    <w:rPr>
      <w:rFonts w:asciiTheme="majorHAnsi" w:hAnsiTheme="majorHAnsi"/>
      <w:caps/>
      <w:color w:val="3B68A9" w:themeColor="accent6" w:themeShade="BF"/>
      <w:spacing w:val="20"/>
      <w:sz w:val="80"/>
    </w:rPr>
  </w:style>
  <w:style w:type="character" w:customStyle="1" w:styleId="TitleChar">
    <w:name w:val="Title Char"/>
    <w:basedOn w:val="DefaultParagraphFont"/>
    <w:link w:val="Title"/>
    <w:uiPriority w:val="6"/>
    <w:rsid w:val="00FC030B"/>
    <w:rPr>
      <w:rFonts w:asciiTheme="majorHAnsi" w:hAnsiTheme="majorHAnsi" w:cs="Times New Roman (Body CS)"/>
      <w:caps/>
      <w:color w:val="3B68A9" w:themeColor="accent6" w:themeShade="BF"/>
      <w:spacing w:val="20"/>
      <w:sz w:val="80"/>
      <w:szCs w:val="20"/>
    </w:rPr>
  </w:style>
  <w:style w:type="paragraph" w:customStyle="1" w:styleId="RowHeading">
    <w:name w:val="Row Heading"/>
    <w:basedOn w:val="Normal"/>
    <w:uiPriority w:val="5"/>
    <w:semiHidden/>
    <w:qFormat/>
    <w:rPr>
      <w:b/>
      <w:bCs/>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Heading">
    <w:name w:val="Form Heading"/>
    <w:basedOn w:val="Normal"/>
    <w:uiPriority w:val="3"/>
    <w:semiHidden/>
    <w:qFormat/>
    <w:pPr>
      <w:spacing w:after="320"/>
      <w:ind w:right="288"/>
    </w:pPr>
    <w:rPr>
      <w:color w:val="595959" w:themeColor="text1" w:themeTint="A6"/>
    </w:rPr>
  </w:style>
  <w:style w:type="paragraph" w:customStyle="1" w:styleId="TableText">
    <w:name w:val="Table Text"/>
    <w:basedOn w:val="Normal"/>
    <w:uiPriority w:val="3"/>
    <w:semiHidden/>
    <w:qFormat/>
    <w:pPr>
      <w:spacing w:after="320"/>
    </w:pPr>
  </w:style>
  <w:style w:type="character" w:customStyle="1" w:styleId="Heading1Char">
    <w:name w:val="Heading 1 Char"/>
    <w:basedOn w:val="DefaultParagraphFont"/>
    <w:link w:val="Heading1"/>
    <w:uiPriority w:val="4"/>
    <w:rsid w:val="00FC030B"/>
    <w:rPr>
      <w:rFonts w:asciiTheme="majorHAnsi" w:eastAsiaTheme="majorEastAsia" w:hAnsiTheme="majorHAnsi" w:cs="Times New Roman (Headings CS)"/>
      <w:b/>
      <w:caps/>
      <w:color w:val="000000" w:themeColor="text1"/>
      <w:spacing w:val="14"/>
      <w:sz w:val="20"/>
      <w:szCs w:val="30"/>
    </w:rPr>
  </w:style>
  <w:style w:type="paragraph" w:styleId="ListNumber">
    <w:name w:val="List Number"/>
    <w:basedOn w:val="Normal"/>
    <w:uiPriority w:val="9"/>
    <w:semiHidden/>
    <w:qFormat/>
    <w:pPr>
      <w:numPr>
        <w:numId w:val="1"/>
      </w:numPr>
      <w:spacing w:after="200"/>
    </w:pPr>
  </w:style>
  <w:style w:type="character" w:customStyle="1" w:styleId="Heading2Char">
    <w:name w:val="Heading 2 Char"/>
    <w:basedOn w:val="DefaultParagraphFont"/>
    <w:link w:val="Heading2"/>
    <w:uiPriority w:val="6"/>
    <w:semiHidden/>
    <w:rsid w:val="00DE395C"/>
    <w:rPr>
      <w:rFonts w:asciiTheme="majorHAnsi" w:eastAsiaTheme="majorEastAsia" w:hAnsiTheme="majorHAnsi" w:cstheme="majorBidi"/>
      <w:color w:val="E8ABCD" w:themeColor="accent1"/>
      <w:sz w:val="24"/>
      <w:szCs w:val="20"/>
    </w:rPr>
  </w:style>
  <w:style w:type="paragraph" w:styleId="Footer">
    <w:name w:val="footer"/>
    <w:basedOn w:val="Normal"/>
    <w:link w:val="FooterChar"/>
    <w:uiPriority w:val="99"/>
    <w:semiHidden/>
    <w:qFormat/>
    <w:pPr>
      <w:spacing w:after="0" w:line="240" w:lineRule="auto"/>
      <w:jc w:val="right"/>
    </w:pPr>
    <w:rPr>
      <w:color w:val="E8ABCD" w:themeColor="accent1"/>
    </w:rPr>
  </w:style>
  <w:style w:type="character" w:customStyle="1" w:styleId="FooterChar">
    <w:name w:val="Footer Char"/>
    <w:basedOn w:val="DefaultParagraphFont"/>
    <w:link w:val="Footer"/>
    <w:uiPriority w:val="99"/>
    <w:semiHidden/>
    <w:rsid w:val="00DE395C"/>
    <w:rPr>
      <w:color w:val="E8ABCD" w:themeColor="accent1"/>
      <w:sz w:val="24"/>
      <w:szCs w:val="20"/>
    </w:rPr>
  </w:style>
  <w:style w:type="paragraph" w:styleId="NormalWeb">
    <w:name w:val="Normal (Web)"/>
    <w:basedOn w:val="Normal"/>
    <w:uiPriority w:val="99"/>
    <w:semiHidden/>
    <w:unhideWhenUsed/>
    <w:rsid w:val="00560F76"/>
    <w:pPr>
      <w:spacing w:before="100" w:beforeAutospacing="1" w:after="100" w:afterAutospacing="1" w:line="240" w:lineRule="auto"/>
    </w:pPr>
    <w:rPr>
      <w:rFonts w:ascii="Times New Roman" w:hAnsi="Times New Roman" w:cs="Times New Roman"/>
      <w:color w:val="auto"/>
      <w:szCs w:val="24"/>
    </w:rPr>
  </w:style>
  <w:style w:type="paragraph" w:styleId="BalloonText">
    <w:name w:val="Balloon Text"/>
    <w:basedOn w:val="Normal"/>
    <w:link w:val="BalloonTextChar"/>
    <w:uiPriority w:val="99"/>
    <w:semiHidden/>
    <w:unhideWhenUsed/>
    <w:rsid w:val="00560F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0F76"/>
    <w:rPr>
      <w:rFonts w:ascii="Segoe UI" w:hAnsi="Segoe UI" w:cs="Segoe UI"/>
      <w:sz w:val="18"/>
      <w:szCs w:val="18"/>
    </w:rPr>
  </w:style>
  <w:style w:type="paragraph" w:styleId="ListBullet">
    <w:name w:val="List Bullet"/>
    <w:basedOn w:val="Normal"/>
    <w:uiPriority w:val="10"/>
    <w:qFormat/>
    <w:rsid w:val="00774389"/>
    <w:pPr>
      <w:numPr>
        <w:numId w:val="3"/>
      </w:numPr>
      <w:spacing w:before="100" w:after="100" w:line="240" w:lineRule="auto"/>
      <w:ind w:left="432" w:hanging="288"/>
      <w:contextualSpacing/>
    </w:pPr>
    <w:rPr>
      <w:color w:val="auto"/>
      <w:szCs w:val="21"/>
    </w:rPr>
  </w:style>
  <w:style w:type="paragraph" w:styleId="Header">
    <w:name w:val="header"/>
    <w:basedOn w:val="Normal"/>
    <w:link w:val="HeaderChar"/>
    <w:uiPriority w:val="99"/>
    <w:rsid w:val="004D61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95C"/>
    <w:rPr>
      <w:sz w:val="24"/>
      <w:szCs w:val="20"/>
    </w:rPr>
  </w:style>
  <w:style w:type="paragraph" w:customStyle="1" w:styleId="Details">
    <w:name w:val="Details"/>
    <w:basedOn w:val="Normal"/>
    <w:qFormat/>
    <w:rsid w:val="00AB4981"/>
    <w:pPr>
      <w:spacing w:after="360"/>
      <w:contextualSpacing/>
    </w:pPr>
    <w:rPr>
      <w:sz w:val="28"/>
    </w:rPr>
  </w:style>
  <w:style w:type="character" w:styleId="PlaceholderText">
    <w:name w:val="Placeholder Text"/>
    <w:basedOn w:val="DefaultParagraphFont"/>
    <w:uiPriority w:val="99"/>
    <w:semiHidden/>
    <w:rsid w:val="00AB4981"/>
    <w:rPr>
      <w:color w:val="808080"/>
    </w:rPr>
  </w:style>
  <w:style w:type="paragraph" w:customStyle="1" w:styleId="Subhead">
    <w:name w:val="Subhead"/>
    <w:basedOn w:val="Title"/>
    <w:qFormat/>
    <w:rsid w:val="00AE44C5"/>
    <w:rPr>
      <w:b/>
      <w:sz w:val="52"/>
    </w:rPr>
  </w:style>
  <w:style w:type="paragraph" w:styleId="ListParagraph">
    <w:name w:val="List Paragraph"/>
    <w:basedOn w:val="Normal"/>
    <w:uiPriority w:val="34"/>
    <w:unhideWhenUsed/>
    <w:qFormat/>
    <w:rsid w:val="00337546"/>
    <w:pPr>
      <w:ind w:left="720"/>
      <w:contextualSpacing/>
    </w:pPr>
  </w:style>
  <w:style w:type="paragraph" w:styleId="Revision">
    <w:name w:val="Revision"/>
    <w:hidden/>
    <w:uiPriority w:val="99"/>
    <w:semiHidden/>
    <w:rsid w:val="002B3B22"/>
    <w:pPr>
      <w:spacing w:after="0" w:line="240" w:lineRule="auto"/>
    </w:pPr>
    <w:rPr>
      <w:rFonts w:cs="Times New Roman (Body CS)"/>
      <w:color w:val="000000" w:themeColor="text1"/>
      <w:spacing w:val="6"/>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malesh\AppData\Roaming\Microsoft\Templates\Educational%20meeting%20minutes.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B6A91FB5E74C7CB5767FA8C4124B2E"/>
        <w:category>
          <w:name w:val="General"/>
          <w:gallery w:val="placeholder"/>
        </w:category>
        <w:types>
          <w:type w:val="bbPlcHdr"/>
        </w:types>
        <w:behaviors>
          <w:behavior w:val="content"/>
        </w:behaviors>
        <w:guid w:val="{713800DB-D43F-49C9-8146-2713A05053E5}"/>
      </w:docPartPr>
      <w:docPartBody>
        <w:p w:rsidR="00890926" w:rsidRDefault="00C13FBA" w:rsidP="00C13FBA">
          <w:pPr>
            <w:pStyle w:val="5EB6A91FB5E74C7CB5767FA8C4124B2E"/>
          </w:pPr>
          <w:r w:rsidRPr="00FC030B">
            <w:t>Principal’s report</w:t>
          </w:r>
        </w:p>
      </w:docPartBody>
    </w:docPart>
    <w:docPart>
      <w:docPartPr>
        <w:name w:val="31E4E818A589482A9ADC049387ADAC86"/>
        <w:category>
          <w:name w:val="General"/>
          <w:gallery w:val="placeholder"/>
        </w:category>
        <w:types>
          <w:type w:val="bbPlcHdr"/>
        </w:types>
        <w:behaviors>
          <w:behavior w:val="content"/>
        </w:behaviors>
        <w:guid w:val="{D83296F1-84F0-42E9-AF63-77FC00C5E15B}"/>
      </w:docPartPr>
      <w:docPartBody>
        <w:p w:rsidR="00890926" w:rsidRDefault="00C13FBA" w:rsidP="00C13FBA">
          <w:pPr>
            <w:pStyle w:val="31E4E818A589482A9ADC049387ADAC86"/>
          </w:pPr>
          <w:r w:rsidRPr="00FC030B">
            <w:t>None</w:t>
          </w:r>
        </w:p>
      </w:docPartBody>
    </w:docPart>
    <w:docPart>
      <w:docPartPr>
        <w:name w:val="EE058669A7124E5CA3FCD21F95655717"/>
        <w:category>
          <w:name w:val="General"/>
          <w:gallery w:val="placeholder"/>
        </w:category>
        <w:types>
          <w:type w:val="bbPlcHdr"/>
        </w:types>
        <w:behaviors>
          <w:behavior w:val="content"/>
        </w:behaviors>
        <w:guid w:val="{E962E44B-DE46-4A5A-9C56-9439C7BCF376}"/>
      </w:docPartPr>
      <w:docPartBody>
        <w:p w:rsidR="00890926" w:rsidRDefault="00C13FBA" w:rsidP="00C13FBA">
          <w:pPr>
            <w:pStyle w:val="EE058669A7124E5CA3FCD21F95655717"/>
          </w:pPr>
          <w:r w:rsidRPr="00FC030B">
            <w:t>Principal’s report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Times New Roman (Body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A95284"/>
    <w:multiLevelType w:val="hybridMultilevel"/>
    <w:tmpl w:val="8DB4B09E"/>
    <w:lvl w:ilvl="0" w:tplc="45B4A1B2">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2743106">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FBA"/>
    <w:rsid w:val="00890926"/>
    <w:rsid w:val="00C13FBA"/>
    <w:rsid w:val="00D27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4"/>
    <w:qFormat/>
    <w:rsid w:val="00C13FBA"/>
    <w:pPr>
      <w:keepNext/>
      <w:keepLines/>
      <w:spacing w:before="120" w:after="0" w:line="264" w:lineRule="auto"/>
      <w:outlineLvl w:val="0"/>
    </w:pPr>
    <w:rPr>
      <w:rFonts w:asciiTheme="majorHAnsi" w:eastAsiaTheme="majorEastAsia" w:hAnsiTheme="majorHAnsi" w:cs="Times New Roman (Headings CS)"/>
      <w:b/>
      <w:caps/>
      <w:color w:val="000000" w:themeColor="text1"/>
      <w:spacing w:val="14"/>
      <w:kern w:val="0"/>
      <w:sz w:val="20"/>
      <w:szCs w:val="30"/>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4E5A2C858F416B93082B86E7AE993A">
    <w:name w:val="144E5A2C858F416B93082B86E7AE993A"/>
  </w:style>
  <w:style w:type="paragraph" w:customStyle="1" w:styleId="C868AD38BEB84A87AC56813466D30451">
    <w:name w:val="C868AD38BEB84A87AC56813466D30451"/>
  </w:style>
  <w:style w:type="paragraph" w:customStyle="1" w:styleId="C305445B9E604FDA9C2E3B23B568F8F2">
    <w:name w:val="C305445B9E604FDA9C2E3B23B568F8F2"/>
  </w:style>
  <w:style w:type="paragraph" w:customStyle="1" w:styleId="B405F8442F954F84B9CE888A41A45A17">
    <w:name w:val="B405F8442F954F84B9CE888A41A45A17"/>
  </w:style>
  <w:style w:type="paragraph" w:customStyle="1" w:styleId="04A5F8D18D8F4D6C8CECCB04AC84317A">
    <w:name w:val="04A5F8D18D8F4D6C8CECCB04AC84317A"/>
  </w:style>
  <w:style w:type="paragraph" w:customStyle="1" w:styleId="4F1440DFA00F48F88FE121734C144977">
    <w:name w:val="4F1440DFA00F48F88FE121734C144977"/>
  </w:style>
  <w:style w:type="paragraph" w:customStyle="1" w:styleId="1334685A2DDD466DA509FB9E9670A671">
    <w:name w:val="1334685A2DDD466DA509FB9E9670A671"/>
  </w:style>
  <w:style w:type="paragraph" w:customStyle="1" w:styleId="94F52BACE88F4DA29828A6CD0B82CC3C">
    <w:name w:val="94F52BACE88F4DA29828A6CD0B82CC3C"/>
  </w:style>
  <w:style w:type="paragraph" w:customStyle="1" w:styleId="126980AFA2C3442AA7CDD645E1785EED">
    <w:name w:val="126980AFA2C3442AA7CDD645E1785EED"/>
  </w:style>
  <w:style w:type="paragraph" w:customStyle="1" w:styleId="F6847299BE4E4FFFA95650A41F6C923E">
    <w:name w:val="F6847299BE4E4FFFA95650A41F6C923E"/>
  </w:style>
  <w:style w:type="paragraph" w:customStyle="1" w:styleId="D9EDCB36EB7F4F159A1E9102647529CA">
    <w:name w:val="D9EDCB36EB7F4F159A1E9102647529CA"/>
  </w:style>
  <w:style w:type="paragraph" w:customStyle="1" w:styleId="7F797CA93FB14186BF737AB47ED642A5">
    <w:name w:val="7F797CA93FB14186BF737AB47ED642A5"/>
  </w:style>
  <w:style w:type="paragraph" w:customStyle="1" w:styleId="D21DBC16308D467193E2178C402E1133">
    <w:name w:val="D21DBC16308D467193E2178C402E1133"/>
  </w:style>
  <w:style w:type="paragraph" w:customStyle="1" w:styleId="A52845891F944F81ADA88136101E30D0">
    <w:name w:val="A52845891F944F81ADA88136101E30D0"/>
  </w:style>
  <w:style w:type="paragraph" w:customStyle="1" w:styleId="98B90E106E424501B4A71CF5CC9ABDE8">
    <w:name w:val="98B90E106E424501B4A71CF5CC9ABDE8"/>
  </w:style>
  <w:style w:type="paragraph" w:customStyle="1" w:styleId="1EFCE49C53FB422087CCD41920BFC079">
    <w:name w:val="1EFCE49C53FB422087CCD41920BFC079"/>
  </w:style>
  <w:style w:type="paragraph" w:customStyle="1" w:styleId="01D86F34F66F4D4E80B3CC253D14ABF8">
    <w:name w:val="01D86F34F66F4D4E80B3CC253D14ABF8"/>
  </w:style>
  <w:style w:type="paragraph" w:customStyle="1" w:styleId="A3535F99497D48CF9BF4BE7D8AFB0D3E">
    <w:name w:val="A3535F99497D48CF9BF4BE7D8AFB0D3E"/>
  </w:style>
  <w:style w:type="character" w:customStyle="1" w:styleId="Heading1Char">
    <w:name w:val="Heading 1 Char"/>
    <w:basedOn w:val="DefaultParagraphFont"/>
    <w:link w:val="Heading1"/>
    <w:uiPriority w:val="4"/>
    <w:rsid w:val="00C13FBA"/>
    <w:rPr>
      <w:rFonts w:asciiTheme="majorHAnsi" w:eastAsiaTheme="majorEastAsia" w:hAnsiTheme="majorHAnsi" w:cs="Times New Roman (Headings CS)"/>
      <w:b/>
      <w:caps/>
      <w:color w:val="000000" w:themeColor="text1"/>
      <w:spacing w:val="14"/>
      <w:kern w:val="0"/>
      <w:sz w:val="20"/>
      <w:szCs w:val="30"/>
      <w:lang w:val="en-US" w:eastAsia="ja-JP"/>
      <w14:ligatures w14:val="none"/>
    </w:rPr>
  </w:style>
  <w:style w:type="paragraph" w:customStyle="1" w:styleId="215A5EADB2684C3E905A6308CBC209EA">
    <w:name w:val="215A5EADB2684C3E905A6308CBC209EA"/>
  </w:style>
  <w:style w:type="paragraph" w:customStyle="1" w:styleId="22E49854350F4D86BE718957C383F4B6">
    <w:name w:val="22E49854350F4D86BE718957C383F4B6"/>
  </w:style>
  <w:style w:type="paragraph" w:customStyle="1" w:styleId="5B39E91EA4CC4CC9848D39533612B5EF">
    <w:name w:val="5B39E91EA4CC4CC9848D39533612B5EF"/>
  </w:style>
  <w:style w:type="paragraph" w:customStyle="1" w:styleId="9EB287A6D61042A48DA68E069CD2F783">
    <w:name w:val="9EB287A6D61042A48DA68E069CD2F783"/>
  </w:style>
  <w:style w:type="paragraph" w:customStyle="1" w:styleId="7AC2EE0493FC4B71B6F1828D9D09F0EF">
    <w:name w:val="7AC2EE0493FC4B71B6F1828D9D09F0EF"/>
  </w:style>
  <w:style w:type="paragraph" w:customStyle="1" w:styleId="16774644AF6A44B9BFD0147D4EB77404">
    <w:name w:val="16774644AF6A44B9BFD0147D4EB77404"/>
  </w:style>
  <w:style w:type="paragraph" w:customStyle="1" w:styleId="0205D83907234E10AF930790FCC3B7F3">
    <w:name w:val="0205D83907234E10AF930790FCC3B7F3"/>
  </w:style>
  <w:style w:type="paragraph" w:styleId="ListBullet">
    <w:name w:val="List Bullet"/>
    <w:basedOn w:val="Normal"/>
    <w:uiPriority w:val="10"/>
    <w:qFormat/>
    <w:pPr>
      <w:numPr>
        <w:numId w:val="1"/>
      </w:numPr>
      <w:spacing w:before="100" w:after="100" w:line="240" w:lineRule="auto"/>
      <w:ind w:left="0" w:firstLine="0"/>
      <w:contextualSpacing/>
    </w:pPr>
    <w:rPr>
      <w:rFonts w:cs="Times New Roman (Body CS)"/>
      <w:spacing w:val="6"/>
      <w:kern w:val="0"/>
      <w:sz w:val="20"/>
      <w:szCs w:val="21"/>
      <w:lang w:val="en-US" w:eastAsia="ja-JP"/>
      <w14:ligatures w14:val="none"/>
    </w:rPr>
  </w:style>
  <w:style w:type="paragraph" w:customStyle="1" w:styleId="026DA96993344C4E93076DA61312DF7F">
    <w:name w:val="026DA96993344C4E93076DA61312DF7F"/>
  </w:style>
  <w:style w:type="paragraph" w:customStyle="1" w:styleId="CEE78DD1B11148CEB77CE009E42B89C0">
    <w:name w:val="CEE78DD1B11148CEB77CE009E42B89C0"/>
  </w:style>
  <w:style w:type="paragraph" w:customStyle="1" w:styleId="87C7CE0930064EF7BD1B90D7A96BCF25">
    <w:name w:val="87C7CE0930064EF7BD1B90D7A96BCF25"/>
  </w:style>
  <w:style w:type="paragraph" w:customStyle="1" w:styleId="46870468B172497E8A36835340CD2A1F">
    <w:name w:val="46870468B172497E8A36835340CD2A1F"/>
  </w:style>
  <w:style w:type="paragraph" w:customStyle="1" w:styleId="E00F9579119A487CA271C8182DF9ABE8">
    <w:name w:val="E00F9579119A487CA271C8182DF9ABE8"/>
  </w:style>
  <w:style w:type="paragraph" w:customStyle="1" w:styleId="F113D37E923E41A8909E0D0CCAC2280F">
    <w:name w:val="F113D37E923E41A8909E0D0CCAC2280F"/>
  </w:style>
  <w:style w:type="paragraph" w:customStyle="1" w:styleId="53B814CC0AE846FAA689FB5785682AFF">
    <w:name w:val="53B814CC0AE846FAA689FB5785682AFF"/>
  </w:style>
  <w:style w:type="paragraph" w:customStyle="1" w:styleId="9A6C3A8573BF4054A424163C1D8DCBF5">
    <w:name w:val="9A6C3A8573BF4054A424163C1D8DCBF5"/>
  </w:style>
  <w:style w:type="paragraph" w:customStyle="1" w:styleId="FE18895036B349079FBD69F2A1B44522">
    <w:name w:val="FE18895036B349079FBD69F2A1B44522"/>
    <w:rsid w:val="00C13FBA"/>
  </w:style>
  <w:style w:type="paragraph" w:customStyle="1" w:styleId="C4A7B1B772B447F188345BA9B73D2530">
    <w:name w:val="C4A7B1B772B447F188345BA9B73D2530"/>
    <w:rsid w:val="00C13FBA"/>
  </w:style>
  <w:style w:type="paragraph" w:customStyle="1" w:styleId="D57D0FACD82741348771C012126E3FBA">
    <w:name w:val="D57D0FACD82741348771C012126E3FBA"/>
    <w:rsid w:val="00C13FBA"/>
  </w:style>
  <w:style w:type="paragraph" w:customStyle="1" w:styleId="0F64E0AAF0544461934647F561F71624">
    <w:name w:val="0F64E0AAF0544461934647F561F71624"/>
    <w:rsid w:val="00C13FBA"/>
  </w:style>
  <w:style w:type="paragraph" w:customStyle="1" w:styleId="F8081214D4F64C2FB530206E0DF61BD4">
    <w:name w:val="F8081214D4F64C2FB530206E0DF61BD4"/>
    <w:rsid w:val="00C13FBA"/>
  </w:style>
  <w:style w:type="paragraph" w:customStyle="1" w:styleId="4E4A887AAF734732B874384ACCB891DA">
    <w:name w:val="4E4A887AAF734732B874384ACCB891DA"/>
    <w:rsid w:val="00C13FBA"/>
  </w:style>
  <w:style w:type="paragraph" w:customStyle="1" w:styleId="5558CB95042B488B9BA6BAE1F8DB2D35">
    <w:name w:val="5558CB95042B488B9BA6BAE1F8DB2D35"/>
    <w:rsid w:val="00C13FBA"/>
  </w:style>
  <w:style w:type="paragraph" w:customStyle="1" w:styleId="7DAFE211EA264B259076BA66DE82AA7C">
    <w:name w:val="7DAFE211EA264B259076BA66DE82AA7C"/>
    <w:rsid w:val="00C13FBA"/>
  </w:style>
  <w:style w:type="paragraph" w:customStyle="1" w:styleId="60FD53FA3D5F41F0B4E62E427F2881EB">
    <w:name w:val="60FD53FA3D5F41F0B4E62E427F2881EB"/>
    <w:rsid w:val="00C13FBA"/>
  </w:style>
  <w:style w:type="paragraph" w:customStyle="1" w:styleId="66F0F7E58CC14D0A9259773CA43422CA">
    <w:name w:val="66F0F7E58CC14D0A9259773CA43422CA"/>
    <w:rsid w:val="00C13FBA"/>
  </w:style>
  <w:style w:type="paragraph" w:customStyle="1" w:styleId="941F1F3087B441848E5A9788A80C510C">
    <w:name w:val="941F1F3087B441848E5A9788A80C510C"/>
    <w:rsid w:val="00C13FBA"/>
  </w:style>
  <w:style w:type="paragraph" w:customStyle="1" w:styleId="5EB6A91FB5E74C7CB5767FA8C4124B2E">
    <w:name w:val="5EB6A91FB5E74C7CB5767FA8C4124B2E"/>
    <w:rsid w:val="00C13FBA"/>
  </w:style>
  <w:style w:type="paragraph" w:customStyle="1" w:styleId="5DCA606E77094B0F93E4591D3BA51513">
    <w:name w:val="5DCA606E77094B0F93E4591D3BA51513"/>
    <w:rsid w:val="00C13FBA"/>
  </w:style>
  <w:style w:type="paragraph" w:customStyle="1" w:styleId="59CE9CA6609B4704B53CBC3EBD91C2DD">
    <w:name w:val="59CE9CA6609B4704B53CBC3EBD91C2DD"/>
    <w:rsid w:val="00C13FBA"/>
  </w:style>
  <w:style w:type="paragraph" w:customStyle="1" w:styleId="7A25DDF324DA4E2096D3DF7F2B06B519">
    <w:name w:val="7A25DDF324DA4E2096D3DF7F2B06B519"/>
    <w:rsid w:val="00C13FBA"/>
  </w:style>
  <w:style w:type="paragraph" w:customStyle="1" w:styleId="33918E690F114471A439E5BDC002CE5C">
    <w:name w:val="33918E690F114471A439E5BDC002CE5C"/>
    <w:rsid w:val="00C13FBA"/>
  </w:style>
  <w:style w:type="paragraph" w:customStyle="1" w:styleId="31E4E818A589482A9ADC049387ADAC86">
    <w:name w:val="31E4E818A589482A9ADC049387ADAC86"/>
    <w:rsid w:val="00C13FBA"/>
  </w:style>
  <w:style w:type="paragraph" w:customStyle="1" w:styleId="BA39CEED4B6F4B4C808820639F036746">
    <w:name w:val="BA39CEED4B6F4B4C808820639F036746"/>
    <w:rsid w:val="00C13FBA"/>
  </w:style>
  <w:style w:type="paragraph" w:customStyle="1" w:styleId="4CD7F315D02A421AB66775289AC51050">
    <w:name w:val="4CD7F315D02A421AB66775289AC51050"/>
    <w:rsid w:val="00C13FBA"/>
  </w:style>
  <w:style w:type="paragraph" w:customStyle="1" w:styleId="AD0C09C948B04D9B99542B4D1355C5A0">
    <w:name w:val="AD0C09C948B04D9B99542B4D1355C5A0"/>
    <w:rsid w:val="00C13FBA"/>
  </w:style>
  <w:style w:type="paragraph" w:customStyle="1" w:styleId="1E2A19C70E5F4AC19EDDC4134F3BA317">
    <w:name w:val="1E2A19C70E5F4AC19EDDC4134F3BA317"/>
    <w:rsid w:val="00C13FBA"/>
  </w:style>
  <w:style w:type="paragraph" w:customStyle="1" w:styleId="A3CF7D2D0539433E9C5CAACC86FAC30D">
    <w:name w:val="A3CF7D2D0539433E9C5CAACC86FAC30D"/>
    <w:rsid w:val="00C13FBA"/>
  </w:style>
  <w:style w:type="paragraph" w:customStyle="1" w:styleId="EE058669A7124E5CA3FCD21F95655717">
    <w:name w:val="EE058669A7124E5CA3FCD21F95655717"/>
    <w:rsid w:val="00C13F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M78647202">
      <a:dk1>
        <a:srgbClr val="000000"/>
      </a:dk1>
      <a:lt1>
        <a:srgbClr val="FFFFFF"/>
      </a:lt1>
      <a:dk2>
        <a:srgbClr val="44546A"/>
      </a:dk2>
      <a:lt2>
        <a:srgbClr val="E7E6E6"/>
      </a:lt2>
      <a:accent1>
        <a:srgbClr val="E8ABCD"/>
      </a:accent1>
      <a:accent2>
        <a:srgbClr val="7BCAB3"/>
      </a:accent2>
      <a:accent3>
        <a:srgbClr val="F26F61"/>
      </a:accent3>
      <a:accent4>
        <a:srgbClr val="FFD365"/>
      </a:accent4>
      <a:accent5>
        <a:srgbClr val="FFECD3"/>
      </a:accent5>
      <a:accent6>
        <a:srgbClr val="6890CA"/>
      </a:accent6>
      <a:hlink>
        <a:srgbClr val="0563C1"/>
      </a:hlink>
      <a:folHlink>
        <a:srgbClr val="954F72"/>
      </a:folHlink>
    </a:clrScheme>
    <a:fontScheme name="Custom 80">
      <a:majorFont>
        <a:latin typeface="Century Gothic"/>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C25FB-9871-440C-8F07-8E63D2C3DF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1561830-62B4-418D-8A83-E35A895B60B0}">
  <ds:schemaRefs>
    <ds:schemaRef ds:uri="http://schemas.microsoft.com/sharepoint/v3/contenttype/forms"/>
  </ds:schemaRefs>
</ds:datastoreItem>
</file>

<file path=customXml/itemProps3.xml><?xml version="1.0" encoding="utf-8"?>
<ds:datastoreItem xmlns:ds="http://schemas.openxmlformats.org/officeDocument/2006/customXml" ds:itemID="{36176BF5-7805-4F15-AD1C-BCD0C24541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DE5D8B8-35DC-4D2E-9164-68F032D3BAB7}">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Educational meeting minutes</Template>
  <TotalTime>3</TotalTime>
  <Pages>2</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Kamalesh Tc</dc:creator>
  <cp:keywords/>
  <dc:description/>
  <cp:lastModifiedBy>Kamalesh Tc</cp:lastModifiedBy>
  <cp:revision>5</cp:revision>
  <dcterms:created xsi:type="dcterms:W3CDTF">2026-10-19T16:54:00Z</dcterms:created>
  <dcterms:modified xsi:type="dcterms:W3CDTF">2026-10-19T16:58:00Z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