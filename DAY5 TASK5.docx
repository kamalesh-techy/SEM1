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CBF7" w14:textId="15129EA0" w:rsidR="0025570E" w:rsidRPr="00C66834" w:rsidRDefault="00266F70" w:rsidP="00C66834">
      <w:pPr>
        <w:pStyle w:val="Title"/>
      </w:pPr>
      <w:r>
        <w:t xml:space="preserve">COMMON MISTAKES AND CHECKPOINT </w:t>
      </w:r>
    </w:p>
    <w:p w14:paraId="45D24CD4" w14:textId="77777777" w:rsidR="00201BAD" w:rsidRPr="00875B43" w:rsidRDefault="00201BAD" w:rsidP="00875B43"/>
    <w:p w14:paraId="314A684E" w14:textId="3F267293" w:rsidR="00266F70" w:rsidRDefault="00266F70" w:rsidP="00875B43">
      <w:r>
        <w:t xml:space="preserve">Q1. IDENTIFY WHAT THE NEXT COMMIT </w:t>
      </w:r>
      <w:proofErr w:type="gramStart"/>
      <w:r>
        <w:t>CHANGES  INCLUDES</w:t>
      </w:r>
      <w:proofErr w:type="gramEnd"/>
      <w:r>
        <w:t>?</w:t>
      </w:r>
    </w:p>
    <w:p w14:paraId="02859908" w14:textId="77777777" w:rsidR="00266F70" w:rsidRPr="00D9042E" w:rsidRDefault="00266F70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  <w:lang w:val="en-IN"/>
        </w:rPr>
        <w:t>intro-fix.md</w:t>
      </w:r>
    </w:p>
    <w:p w14:paraId="6D5E3382" w14:textId="5A4C6700" w:rsidR="00266F70" w:rsidRDefault="00266F70" w:rsidP="00875B43"/>
    <w:p w14:paraId="678850BB" w14:textId="359D4460" w:rsidR="00266F70" w:rsidRDefault="00266F70" w:rsidP="00875B43">
      <w:r>
        <w:t>Q2. STAGE ONLY THE INTENDED FILE?</w:t>
      </w:r>
    </w:p>
    <w:p w14:paraId="47C5A287" w14:textId="77777777" w:rsidR="00266F70" w:rsidRPr="00D9042E" w:rsidRDefault="00266F70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  <w:lang w:val="en-IN"/>
        </w:rPr>
        <w:t>git add attendance.md</w:t>
      </w:r>
    </w:p>
    <w:p w14:paraId="6BCF1A34" w14:textId="03F8E1B3" w:rsidR="00266F70" w:rsidRPr="00D9042E" w:rsidRDefault="00266F70" w:rsidP="00875B43">
      <w:pPr>
        <w:rPr>
          <w:color w:val="5B9BD5" w:themeColor="accent5"/>
        </w:rPr>
      </w:pPr>
    </w:p>
    <w:p w14:paraId="267A158A" w14:textId="295B29B3" w:rsidR="00266F70" w:rsidRDefault="00266F70" w:rsidP="00875B43">
      <w:r>
        <w:t>Q3. CHOOSE A MEANINGFUL FILE?</w:t>
      </w:r>
    </w:p>
    <w:p w14:paraId="289EED19" w14:textId="77777777" w:rsidR="00266F70" w:rsidRPr="00D9042E" w:rsidRDefault="00266F70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  <w:lang w:val="en-IN"/>
        </w:rPr>
        <w:t>Add class timetable</w:t>
      </w:r>
    </w:p>
    <w:p w14:paraId="712717D2" w14:textId="1513924C" w:rsidR="00266F70" w:rsidRPr="00D9042E" w:rsidRDefault="00D9042E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  <w:lang w:val="en-IN"/>
        </w:rPr>
        <w:sym w:font="Wingdings" w:char="F0E8"/>
      </w:r>
      <w:r w:rsidR="00266F70" w:rsidRPr="00D9042E">
        <w:rPr>
          <w:color w:val="5B9BD5" w:themeColor="accent5"/>
          <w:highlight w:val="lightGray"/>
          <w:lang w:val="en-IN"/>
        </w:rPr>
        <w:t>Reason:</w:t>
      </w:r>
      <w:r w:rsidR="00266F70" w:rsidRPr="00D9042E">
        <w:rPr>
          <w:color w:val="5B9BD5" w:themeColor="accent5"/>
          <w:lang w:val="en-IN"/>
        </w:rPr>
        <w:t xml:space="preserve"> It clearly describes the specific action and the exact content being added, following the standard convention for clear commit messages.</w:t>
      </w:r>
    </w:p>
    <w:p w14:paraId="182C8D33" w14:textId="77777777" w:rsidR="00266F70" w:rsidRPr="00D9042E" w:rsidRDefault="00266F70" w:rsidP="00875B43">
      <w:pPr>
        <w:rPr>
          <w:color w:val="5B9BD5" w:themeColor="accent5"/>
        </w:rPr>
      </w:pPr>
    </w:p>
    <w:p w14:paraId="4A0B171B" w14:textId="4DD1D544" w:rsidR="00266F70" w:rsidRDefault="00266F70" w:rsidP="00875B43">
      <w:r>
        <w:t>Q4. RECOVER FROM FORGETTING TO ADD?</w:t>
      </w:r>
    </w:p>
    <w:p w14:paraId="19CC9F29" w14:textId="77777777" w:rsidR="00266F70" w:rsidRPr="00D9042E" w:rsidRDefault="00266F70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  <w:highlight w:val="lightGray"/>
          <w:lang w:val="en-IN"/>
        </w:rPr>
        <w:t>Reason:</w:t>
      </w:r>
      <w:r w:rsidRPr="00D9042E">
        <w:rPr>
          <w:color w:val="5B9BD5" w:themeColor="accent5"/>
          <w:lang w:val="en-IN"/>
        </w:rPr>
        <w:t xml:space="preserve"> schedule.md is untracked and has not been staged, so Git does not include it in the commit.</w:t>
      </w:r>
    </w:p>
    <w:p w14:paraId="34063B0B" w14:textId="77777777" w:rsidR="00266F70" w:rsidRPr="00D9042E" w:rsidRDefault="00266F70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  <w:lang w:val="en-IN"/>
        </w:rPr>
        <w:t>Stage command: git add schedule.md</w:t>
      </w:r>
    </w:p>
    <w:p w14:paraId="0B9C31FD" w14:textId="77777777" w:rsidR="00266F70" w:rsidRPr="00D9042E" w:rsidRDefault="00266F70" w:rsidP="00266F70">
      <w:pPr>
        <w:rPr>
          <w:color w:val="5B9BD5" w:themeColor="accent5"/>
          <w:lang w:val="en-IN"/>
        </w:rPr>
      </w:pPr>
      <w:r w:rsidRPr="00D9042E">
        <w:rPr>
          <w:color w:val="5B9BD5" w:themeColor="accent5"/>
          <w:lang w:val="en-IN"/>
        </w:rPr>
        <w:t>Commit command: git commit -m "Add class schedule"</w:t>
      </w:r>
    </w:p>
    <w:p w14:paraId="4E2B5797" w14:textId="023679AD" w:rsidR="00266F70" w:rsidRDefault="00266F70" w:rsidP="00875B43"/>
    <w:p w14:paraId="09E4F5E8" w14:textId="237D3461" w:rsidR="00266F70" w:rsidRDefault="00266F70" w:rsidP="00875B43">
      <w:r>
        <w:t>Q5. RESPOND SAFELY TO AN UNEXPECTED MESSAGE?</w:t>
      </w:r>
    </w:p>
    <w:p w14:paraId="5FD7EC46" w14:textId="043314B2" w:rsidR="00266F70" w:rsidRPr="00D9042E" w:rsidRDefault="00266F70" w:rsidP="00875B43">
      <w:pPr>
        <w:rPr>
          <w:color w:val="5B9BD5" w:themeColor="accent5"/>
        </w:rPr>
      </w:pPr>
      <w:r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</w:rPr>
        <w:t xml:space="preserve">Check </w:t>
      </w:r>
      <w:r w:rsidRPr="00D9042E">
        <w:rPr>
          <w:color w:val="5B9BD5" w:themeColor="accent5"/>
        </w:rPr>
        <w:t>“</w:t>
      </w:r>
      <w:r w:rsidRPr="00D9042E">
        <w:rPr>
          <w:color w:val="5B9BD5" w:themeColor="accent5"/>
        </w:rPr>
        <w:t>git status</w:t>
      </w:r>
      <w:r w:rsidRPr="00D9042E">
        <w:rPr>
          <w:color w:val="5B9BD5" w:themeColor="accent5"/>
        </w:rPr>
        <w:t>”</w:t>
      </w:r>
      <w:r w:rsidRPr="00D9042E">
        <w:rPr>
          <w:color w:val="5B9BD5" w:themeColor="accent5"/>
        </w:rPr>
        <w:t xml:space="preserve"> to see the current state of files and the staging area.</w:t>
      </w:r>
    </w:p>
    <w:p w14:paraId="4FA4751B" w14:textId="6D5BF07B" w:rsidR="00266F70" w:rsidRPr="00D9042E" w:rsidRDefault="00266F70" w:rsidP="00875B43">
      <w:pPr>
        <w:rPr>
          <w:color w:val="5B9BD5" w:themeColor="accent5"/>
        </w:rPr>
      </w:pPr>
      <w:r w:rsidRPr="00D9042E">
        <w:rPr>
          <w:color w:val="5B9BD5" w:themeColor="accent5"/>
        </w:rPr>
        <w:t xml:space="preserve">  </w:t>
      </w:r>
      <w:r w:rsidR="00D9042E"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</w:rPr>
        <w:t xml:space="preserve">Check </w:t>
      </w:r>
      <w:r w:rsidRPr="00D9042E">
        <w:rPr>
          <w:color w:val="5B9BD5" w:themeColor="accent5"/>
        </w:rPr>
        <w:t>“</w:t>
      </w:r>
      <w:r w:rsidRPr="00D9042E">
        <w:rPr>
          <w:color w:val="5B9BD5" w:themeColor="accent5"/>
        </w:rPr>
        <w:t>git log</w:t>
      </w:r>
      <w:r w:rsidRPr="00D9042E">
        <w:rPr>
          <w:color w:val="5B9BD5" w:themeColor="accent5"/>
        </w:rPr>
        <w:t>”</w:t>
      </w:r>
      <w:r w:rsidRPr="00D9042E">
        <w:rPr>
          <w:color w:val="5B9BD5" w:themeColor="accent5"/>
        </w:rPr>
        <w:t xml:space="preserve"> to review recent commit history and see if the previous commit was recorded successfully.</w:t>
      </w:r>
    </w:p>
    <w:p w14:paraId="22218EB9" w14:textId="77777777" w:rsidR="00266F70" w:rsidRDefault="00266F70" w:rsidP="00875B43"/>
    <w:p w14:paraId="7F2D7CBC" w14:textId="1E84876C" w:rsidR="00266F70" w:rsidRDefault="00266F70" w:rsidP="00875B43">
      <w:r>
        <w:t>Q</w:t>
      </w:r>
      <w:proofErr w:type="gramStart"/>
      <w:r>
        <w:t>6.</w:t>
      </w:r>
      <w:r w:rsidR="00D9042E">
        <w:t>SPLIT</w:t>
      </w:r>
      <w:proofErr w:type="gramEnd"/>
      <w:r w:rsidR="00D9042E">
        <w:t xml:space="preserve"> UNRELATED CHANGES INTO FOCUSED COMMITS?</w:t>
      </w:r>
    </w:p>
    <w:p w14:paraId="6D732601" w14:textId="68864A04" w:rsidR="00D9042E" w:rsidRPr="00D9042E" w:rsidRDefault="00D9042E" w:rsidP="00D9042E">
      <w:pPr>
        <w:rPr>
          <w:color w:val="5B9BD5" w:themeColor="accent5"/>
          <w:lang w:val="en-IN"/>
        </w:rPr>
      </w:pPr>
      <w:r w:rsidRPr="00D9042E">
        <w:rPr>
          <w:color w:val="5B9BD5" w:themeColor="accent5"/>
        </w:rPr>
        <w:sym w:font="Wingdings" w:char="F0E8"/>
      </w:r>
      <w:r w:rsidRPr="00D9042E">
        <w:rPr>
          <w:color w:val="5B9BD5" w:themeColor="accent5"/>
          <w:lang w:val="en-IN"/>
        </w:rPr>
        <w:t xml:space="preserve">git </w:t>
      </w:r>
      <w:proofErr w:type="gramStart"/>
      <w:r w:rsidRPr="00D9042E">
        <w:rPr>
          <w:color w:val="5B9BD5" w:themeColor="accent5"/>
          <w:lang w:val="en-IN"/>
        </w:rPr>
        <w:t>commit  "</w:t>
      </w:r>
      <w:proofErr w:type="gramEnd"/>
      <w:r w:rsidRPr="00D9042E">
        <w:rPr>
          <w:color w:val="5B9BD5" w:themeColor="accent5"/>
          <w:lang w:val="en-IN"/>
        </w:rPr>
        <w:t>Fix introduction"</w:t>
      </w:r>
    </w:p>
    <w:p w14:paraId="2FB66868" w14:textId="77777777" w:rsidR="00D9042E" w:rsidRPr="00D9042E" w:rsidRDefault="00D9042E" w:rsidP="00D9042E">
      <w:pPr>
        <w:rPr>
          <w:color w:val="5B9BD5" w:themeColor="accent5"/>
          <w:lang w:val="en-IN"/>
        </w:rPr>
      </w:pPr>
      <w:r w:rsidRPr="00D9042E">
        <w:rPr>
          <w:color w:val="5B9BD5" w:themeColor="accent5"/>
          <w:lang w:val="en-IN"/>
        </w:rPr>
        <w:t>git add attendance.md</w:t>
      </w:r>
    </w:p>
    <w:p w14:paraId="632400C3" w14:textId="46BF4725" w:rsidR="00D9042E" w:rsidRPr="00D9042E" w:rsidRDefault="00D9042E" w:rsidP="00D9042E">
      <w:pPr>
        <w:rPr>
          <w:color w:val="5B9BD5" w:themeColor="accent5"/>
          <w:lang w:val="en-IN"/>
        </w:rPr>
      </w:pPr>
      <w:r w:rsidRPr="00D9042E">
        <w:rPr>
          <w:color w:val="5B9BD5" w:themeColor="accent5"/>
          <w:lang w:val="en-IN"/>
        </w:rPr>
        <w:t>git commit -m "Add attendance "</w:t>
      </w:r>
    </w:p>
    <w:p w14:paraId="46162357" w14:textId="773E330B" w:rsidR="00D9042E" w:rsidRDefault="00D9042E" w:rsidP="00875B43"/>
    <w:p w14:paraId="09A2CF75" w14:textId="77777777" w:rsidR="00266F70" w:rsidRDefault="00266F70" w:rsidP="00875B43"/>
    <w:p w14:paraId="25D10DC8" w14:textId="77777777" w:rsidR="00266F70" w:rsidRDefault="00266F70" w:rsidP="00875B43"/>
    <w:p w14:paraId="3614CEEF" w14:textId="02D267E1" w:rsidR="000163A8" w:rsidRPr="00D60F63" w:rsidRDefault="000163A8" w:rsidP="00D60F63">
      <w:pPr>
        <w:pStyle w:val="Signature"/>
      </w:pPr>
    </w:p>
    <w:sectPr w:rsidR="000163A8" w:rsidRPr="00D60F63" w:rsidSect="004B79C8">
      <w:headerReference w:type="default" r:id="rId11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D3832" w14:textId="77777777" w:rsidR="00D47948" w:rsidRDefault="00D47948" w:rsidP="00D9042E">
      <w:pPr>
        <w:spacing w:line="240" w:lineRule="auto"/>
      </w:pPr>
      <w:r>
        <w:separator/>
      </w:r>
    </w:p>
  </w:endnote>
  <w:endnote w:type="continuationSeparator" w:id="0">
    <w:p w14:paraId="648F2725" w14:textId="77777777" w:rsidR="00D47948" w:rsidRDefault="00D47948" w:rsidP="00D90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69C3" w14:textId="77777777" w:rsidR="00D47948" w:rsidRDefault="00D47948" w:rsidP="00D9042E">
      <w:pPr>
        <w:spacing w:line="240" w:lineRule="auto"/>
      </w:pPr>
      <w:r>
        <w:separator/>
      </w:r>
    </w:p>
  </w:footnote>
  <w:footnote w:type="continuationSeparator" w:id="0">
    <w:p w14:paraId="135D8EF6" w14:textId="77777777" w:rsidR="00D47948" w:rsidRDefault="00D47948" w:rsidP="00D904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AEE9" w14:textId="5CD06A23" w:rsidR="00D9042E" w:rsidRPr="00B60C3F" w:rsidRDefault="00D9042E" w:rsidP="00D9042E">
    <w:pPr>
      <w:pStyle w:val="Header"/>
      <w:rPr>
        <w:rFonts w:cstheme="minorHAnsi"/>
        <w:b/>
        <w:bCs/>
        <w:color w:val="000000" w:themeColor="text1"/>
        <w:lang w:val="en-IN"/>
      </w:rPr>
    </w:pPr>
    <w:r>
      <w:t xml:space="preserve">                                                           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KAMALESH TC 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</w:t>
    </w:r>
  </w:p>
  <w:p w14:paraId="0C330BF2" w14:textId="77777777" w:rsidR="00D9042E" w:rsidRPr="005F1829" w:rsidRDefault="00D9042E" w:rsidP="00D9042E">
    <w:pPr>
      <w:pStyle w:val="Header"/>
    </w:pPr>
    <w:r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 ID: PATCCJ014</w:t>
    </w:r>
    <w:r>
      <w:rPr>
        <w:rFonts w:cstheme="minorHAnsi"/>
        <w:b/>
        <w:bCs/>
        <w:color w:val="000000" w:themeColor="text1"/>
        <w:lang w:val="en-IN"/>
      </w:rPr>
      <w:t>6</w:t>
    </w:r>
  </w:p>
  <w:p w14:paraId="07AA8F99" w14:textId="1D5DFA97" w:rsidR="00D9042E" w:rsidRDefault="00D904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734FF"/>
    <w:multiLevelType w:val="hybridMultilevel"/>
    <w:tmpl w:val="13006DDE"/>
    <w:lvl w:ilvl="0" w:tplc="0CEC3CF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Open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0"/>
  </w:num>
  <w:num w:numId="2" w16cid:durableId="608776046">
    <w:abstractNumId w:val="1"/>
  </w:num>
  <w:num w:numId="3" w16cid:durableId="1943804326">
    <w:abstractNumId w:val="5"/>
  </w:num>
  <w:num w:numId="4" w16cid:durableId="1027216805">
    <w:abstractNumId w:val="6"/>
  </w:num>
  <w:num w:numId="5" w16cid:durableId="465663499">
    <w:abstractNumId w:val="3"/>
  </w:num>
  <w:num w:numId="6" w16cid:durableId="625738528">
    <w:abstractNumId w:val="2"/>
  </w:num>
  <w:num w:numId="7" w16cid:durableId="1818377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70"/>
    <w:rsid w:val="000163A8"/>
    <w:rsid w:val="00047EEA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266F70"/>
    <w:rsid w:val="00310F03"/>
    <w:rsid w:val="00331963"/>
    <w:rsid w:val="00343E05"/>
    <w:rsid w:val="003E0A2C"/>
    <w:rsid w:val="003F2F97"/>
    <w:rsid w:val="00471613"/>
    <w:rsid w:val="004A167D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612A31"/>
    <w:rsid w:val="006439B5"/>
    <w:rsid w:val="00655012"/>
    <w:rsid w:val="006C6B99"/>
    <w:rsid w:val="006E3DB8"/>
    <w:rsid w:val="00702120"/>
    <w:rsid w:val="00747E55"/>
    <w:rsid w:val="007959E0"/>
    <w:rsid w:val="007B0EEC"/>
    <w:rsid w:val="00804E11"/>
    <w:rsid w:val="00822C0B"/>
    <w:rsid w:val="00842A2C"/>
    <w:rsid w:val="008544C7"/>
    <w:rsid w:val="00875B43"/>
    <w:rsid w:val="008A688B"/>
    <w:rsid w:val="008C57C3"/>
    <w:rsid w:val="009051D6"/>
    <w:rsid w:val="00930829"/>
    <w:rsid w:val="00956906"/>
    <w:rsid w:val="00957804"/>
    <w:rsid w:val="009C563B"/>
    <w:rsid w:val="00A145F3"/>
    <w:rsid w:val="00A37862"/>
    <w:rsid w:val="00A462BC"/>
    <w:rsid w:val="00A50862"/>
    <w:rsid w:val="00A82134"/>
    <w:rsid w:val="00AB5F40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863A2"/>
    <w:rsid w:val="00C94687"/>
    <w:rsid w:val="00CC3ADC"/>
    <w:rsid w:val="00D47948"/>
    <w:rsid w:val="00D55398"/>
    <w:rsid w:val="00D60F63"/>
    <w:rsid w:val="00D71BAA"/>
    <w:rsid w:val="00D9042E"/>
    <w:rsid w:val="00D920AB"/>
    <w:rsid w:val="00DB568E"/>
    <w:rsid w:val="00DC22ED"/>
    <w:rsid w:val="00DC3F0E"/>
    <w:rsid w:val="00E125DE"/>
    <w:rsid w:val="00E253F0"/>
    <w:rsid w:val="00E26F5C"/>
    <w:rsid w:val="00E359D8"/>
    <w:rsid w:val="00E67BE9"/>
    <w:rsid w:val="00E70AD9"/>
    <w:rsid w:val="00E724A0"/>
    <w:rsid w:val="00E7709C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0279"/>
  <w15:chartTrackingRefBased/>
  <w15:docId w15:val="{92623E70-8E1A-4B78-B925-C430374C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9042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42E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04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42E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16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1</cp:revision>
  <cp:lastPrinted>2023-04-19T12:11:00Z</cp:lastPrinted>
  <dcterms:created xsi:type="dcterms:W3CDTF">2026-10-26T11:52:00Z</dcterms:created>
  <dcterms:modified xsi:type="dcterms:W3CDTF">2026-10-26T12:09:00Z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