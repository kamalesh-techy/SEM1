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DDC7" w14:textId="688451D0" w:rsidR="0025570E" w:rsidRPr="00C66834" w:rsidRDefault="00813842" w:rsidP="00813842">
      <w:pPr>
        <w:pStyle w:val="Title"/>
        <w:jc w:val="both"/>
      </w:pPr>
      <w:r>
        <w:t>SEEING HISTORY AND GOOD COMMIT MESSAGES.</w:t>
      </w:r>
    </w:p>
    <w:p w14:paraId="72155899" w14:textId="77777777" w:rsidR="00201BAD" w:rsidRPr="00875B43" w:rsidRDefault="00201BAD" w:rsidP="00875B43"/>
    <w:p w14:paraId="37F4E21D" w14:textId="4F5E2DE9" w:rsidR="00E67BE9" w:rsidRDefault="00813842" w:rsidP="00875B43">
      <w:r>
        <w:t>Q</w:t>
      </w:r>
      <w:proofErr w:type="gramStart"/>
      <w:r>
        <w:t>1.SHOW</w:t>
      </w:r>
      <w:proofErr w:type="gramEnd"/>
      <w:r>
        <w:t xml:space="preserve"> FULL COMMIT HISTORY?</w:t>
      </w:r>
    </w:p>
    <w:p w14:paraId="25968C91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</w:rPr>
        <w:sym w:font="Wingdings" w:char="F0E8"/>
      </w:r>
      <w:r w:rsidRPr="005F1829">
        <w:rPr>
          <w:color w:val="5B9BD5" w:themeColor="accent5"/>
          <w:lang w:val="en-IN"/>
        </w:rPr>
        <w:t>git log</w:t>
      </w:r>
    </w:p>
    <w:p w14:paraId="7F375EA5" w14:textId="1B9B4B21" w:rsidR="00813842" w:rsidRDefault="00813842" w:rsidP="00875B43"/>
    <w:p w14:paraId="49B240E7" w14:textId="4983B246" w:rsidR="00813842" w:rsidRDefault="00813842" w:rsidP="00875B43">
      <w:r>
        <w:t>Q2. SCAN CONDENSED HISTORY?</w:t>
      </w:r>
    </w:p>
    <w:p w14:paraId="20CFD9AF" w14:textId="77777777" w:rsidR="00813842" w:rsidRPr="00813842" w:rsidRDefault="00813842" w:rsidP="00813842">
      <w:pPr>
        <w:rPr>
          <w:lang w:val="en-IN"/>
        </w:rPr>
      </w:pPr>
      <w:r>
        <w:sym w:font="Wingdings" w:char="F0E8"/>
      </w:r>
      <w:r w:rsidRPr="00813842">
        <w:rPr>
          <w:lang w:val="en-IN"/>
        </w:rPr>
        <w:t>git log --</w:t>
      </w:r>
      <w:proofErr w:type="spellStart"/>
      <w:r w:rsidRPr="00813842">
        <w:rPr>
          <w:lang w:val="en-IN"/>
        </w:rPr>
        <w:t>oneline</w:t>
      </w:r>
      <w:proofErr w:type="spellEnd"/>
    </w:p>
    <w:p w14:paraId="2D82A0C1" w14:textId="60DECD70" w:rsidR="00813842" w:rsidRDefault="00813842" w:rsidP="00875B43"/>
    <w:p w14:paraId="73881D7E" w14:textId="0405D755" w:rsidR="00813842" w:rsidRDefault="00813842" w:rsidP="00875B43">
      <w:r>
        <w:t>Q3. REPAIR TWO COMMIT MESSAGES?</w:t>
      </w:r>
    </w:p>
    <w:p w14:paraId="1754BFFC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Newest ID:</w:t>
      </w:r>
      <w:r w:rsidRPr="005F1829">
        <w:rPr>
          <w:color w:val="5B9BD5" w:themeColor="accent5"/>
          <w:lang w:val="en-IN"/>
        </w:rPr>
        <w:t xml:space="preserve"> b4e8d2f</w:t>
      </w:r>
    </w:p>
    <w:p w14:paraId="2955EFD4" w14:textId="77777777" w:rsidR="00813842" w:rsidRPr="00813842" w:rsidRDefault="00813842" w:rsidP="00813842">
      <w:pPr>
        <w:rPr>
          <w:lang w:val="en-IN"/>
        </w:rPr>
      </w:pPr>
    </w:p>
    <w:p w14:paraId="60DE6437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t>Reason: git log --</w:t>
      </w:r>
      <w:proofErr w:type="spellStart"/>
      <w:r w:rsidRPr="005F1829">
        <w:rPr>
          <w:color w:val="5B9BD5" w:themeColor="accent5"/>
          <w:lang w:val="en-IN"/>
        </w:rPr>
        <w:t>oneline</w:t>
      </w:r>
      <w:proofErr w:type="spellEnd"/>
      <w:r w:rsidRPr="005F1829">
        <w:rPr>
          <w:color w:val="5B9BD5" w:themeColor="accent5"/>
          <w:lang w:val="en-IN"/>
        </w:rPr>
        <w:t xml:space="preserve"> displays commits in reverse chronological order, meaning the topmost commit is the most recent one.</w:t>
      </w:r>
    </w:p>
    <w:p w14:paraId="1CF82056" w14:textId="4EB787C4" w:rsidR="00813842" w:rsidRPr="005F1829" w:rsidRDefault="00813842" w:rsidP="00875B43">
      <w:pPr>
        <w:rPr>
          <w:color w:val="5B9BD5" w:themeColor="accent5"/>
        </w:rPr>
      </w:pPr>
    </w:p>
    <w:p w14:paraId="5CB5E5F1" w14:textId="336B13BB" w:rsidR="00813842" w:rsidRDefault="00813842" w:rsidP="00875B43">
      <w:r>
        <w:t>Q</w:t>
      </w:r>
      <w:proofErr w:type="gramStart"/>
      <w:r>
        <w:t>4.REPAIR</w:t>
      </w:r>
      <w:proofErr w:type="gramEnd"/>
      <w:r>
        <w:t xml:space="preserve"> TWO COMMKITED MESSAGES?</w:t>
      </w:r>
    </w:p>
    <w:p w14:paraId="6D8622CB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Timetable commit:</w:t>
      </w:r>
      <w:r w:rsidRPr="005F1829">
        <w:rPr>
          <w:color w:val="5B9BD5" w:themeColor="accent5"/>
          <w:lang w:val="en-IN"/>
        </w:rPr>
        <w:t xml:space="preserve"> Add class timetable</w:t>
      </w:r>
    </w:p>
    <w:p w14:paraId="4AB1E196" w14:textId="77E939D8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Mentor names commit</w:t>
      </w:r>
      <w:r w:rsidRPr="005F1829">
        <w:rPr>
          <w:color w:val="5B9BD5" w:themeColor="accent5"/>
          <w:lang w:val="en-IN"/>
        </w:rPr>
        <w:t>: Add mentor list</w:t>
      </w:r>
      <w:r w:rsidRPr="005F1829">
        <w:rPr>
          <w:color w:val="5B9BD5" w:themeColor="accent5"/>
          <w:lang w:val="en-IN"/>
        </w:rPr>
        <w:t>.</w:t>
      </w:r>
    </w:p>
    <w:p w14:paraId="1307BC64" w14:textId="77777777" w:rsidR="00813842" w:rsidRDefault="00813842" w:rsidP="00813842">
      <w:pPr>
        <w:rPr>
          <w:lang w:val="en-IN"/>
        </w:rPr>
      </w:pPr>
    </w:p>
    <w:p w14:paraId="1C3F8007" w14:textId="3C6C83D9" w:rsidR="00813842" w:rsidRDefault="00813842" w:rsidP="00813842">
      <w:pPr>
        <w:rPr>
          <w:lang w:val="en-IN"/>
        </w:rPr>
      </w:pPr>
      <w:r>
        <w:rPr>
          <w:lang w:val="en-IN"/>
        </w:rPr>
        <w:t>Q</w:t>
      </w:r>
      <w:proofErr w:type="gramStart"/>
      <w:r>
        <w:rPr>
          <w:lang w:val="en-IN"/>
        </w:rPr>
        <w:t>5.CHOOSE</w:t>
      </w:r>
      <w:proofErr w:type="gramEnd"/>
      <w:r>
        <w:rPr>
          <w:lang w:val="en-IN"/>
        </w:rPr>
        <w:t xml:space="preserve"> A CURRENT STATE OR HISTORY?</w:t>
      </w:r>
    </w:p>
    <w:p w14:paraId="0217004D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Pr="005F1829">
        <w:rPr>
          <w:color w:val="5B9BD5" w:themeColor="accent5"/>
          <w:lang w:val="en-IN"/>
        </w:rPr>
        <w:t>Check whether notes.md is staged: git status</w:t>
      </w:r>
    </w:p>
    <w:p w14:paraId="298807C8" w14:textId="556D1B08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Pr="005F1829">
        <w:rPr>
          <w:color w:val="5B9BD5" w:themeColor="accent5"/>
          <w:lang w:val="en-IN"/>
        </w:rPr>
        <w:t>Scan recorded commits: git log (or git log --</w:t>
      </w:r>
      <w:proofErr w:type="spellStart"/>
      <w:r w:rsidRPr="005F1829">
        <w:rPr>
          <w:color w:val="5B9BD5" w:themeColor="accent5"/>
          <w:lang w:val="en-IN"/>
        </w:rPr>
        <w:t>oneline</w:t>
      </w:r>
      <w:proofErr w:type="spellEnd"/>
      <w:r w:rsidRPr="005F1829">
        <w:rPr>
          <w:color w:val="5B9BD5" w:themeColor="accent5"/>
          <w:lang w:val="en-IN"/>
        </w:rPr>
        <w:t>)</w:t>
      </w:r>
    </w:p>
    <w:p w14:paraId="1CE69A3E" w14:textId="629F5CD2" w:rsidR="00813842" w:rsidRPr="005F1829" w:rsidRDefault="00813842" w:rsidP="00813842">
      <w:pPr>
        <w:rPr>
          <w:color w:val="5B9BD5" w:themeColor="accent5"/>
          <w:lang w:val="en-IN"/>
        </w:rPr>
      </w:pPr>
    </w:p>
    <w:p w14:paraId="20762B4A" w14:textId="1D576CDE" w:rsidR="00813842" w:rsidRDefault="00813842" w:rsidP="00875B43">
      <w:r>
        <w:t xml:space="preserve">Q6. </w:t>
      </w:r>
      <w:r>
        <w:rPr>
          <w:lang w:val="en-IN"/>
        </w:rPr>
        <w:t>READ AND IMPROVE A SHORT H</w:t>
      </w:r>
      <w:r>
        <w:rPr>
          <w:lang w:val="en-IN"/>
        </w:rPr>
        <w:t>IS</w:t>
      </w:r>
      <w:r>
        <w:rPr>
          <w:lang w:val="en-IN"/>
        </w:rPr>
        <w:t>TORY?</w:t>
      </w:r>
    </w:p>
    <w:p w14:paraId="190A52FE" w14:textId="77777777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Newest ID</w:t>
      </w:r>
      <w:r w:rsidRPr="005F1829">
        <w:rPr>
          <w:color w:val="5B9BD5" w:themeColor="accent5"/>
          <w:lang w:val="en-IN"/>
        </w:rPr>
        <w:t>: c7d8e9f</w:t>
      </w:r>
    </w:p>
    <w:p w14:paraId="7BC369D3" w14:textId="6868CF4C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Least useful message</w:t>
      </w:r>
      <w:r w:rsidRPr="005F1829">
        <w:rPr>
          <w:color w:val="5B9BD5" w:themeColor="accent5"/>
          <w:lang w:val="en-IN"/>
        </w:rPr>
        <w:t>: Changes</w:t>
      </w:r>
    </w:p>
    <w:p w14:paraId="5EF7FAB1" w14:textId="598E5165" w:rsidR="00813842" w:rsidRPr="005F1829" w:rsidRDefault="00813842" w:rsidP="00813842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Pr="005F1829">
        <w:rPr>
          <w:color w:val="5B9BD5" w:themeColor="accent5"/>
          <w:highlight w:val="lightGray"/>
          <w:lang w:val="en-IN"/>
        </w:rPr>
        <w:t>Replacement</w:t>
      </w:r>
      <w:r w:rsidRPr="005F1829">
        <w:rPr>
          <w:color w:val="5B9BD5" w:themeColor="accent5"/>
          <w:lang w:val="en-IN"/>
        </w:rPr>
        <w:t>: Add lab timetable</w:t>
      </w:r>
    </w:p>
    <w:p w14:paraId="718E266A" w14:textId="77777777" w:rsidR="00813842" w:rsidRDefault="00813842" w:rsidP="00813842">
      <w:pPr>
        <w:rPr>
          <w:lang w:val="en-IN"/>
        </w:rPr>
      </w:pPr>
    </w:p>
    <w:p w14:paraId="752FD91D" w14:textId="5F4110F1" w:rsidR="00813842" w:rsidRDefault="00813842" w:rsidP="00813842">
      <w:pPr>
        <w:rPr>
          <w:lang w:val="en-IN"/>
        </w:rPr>
      </w:pPr>
      <w:r>
        <w:rPr>
          <w:lang w:val="en-IN"/>
        </w:rPr>
        <w:t>Q</w:t>
      </w:r>
      <w:r w:rsidR="005F1829">
        <w:rPr>
          <w:lang w:val="en-IN"/>
        </w:rPr>
        <w:t>7</w:t>
      </w:r>
      <w:r>
        <w:rPr>
          <w:lang w:val="en-IN"/>
        </w:rPr>
        <w:t>. BUILD ONE USEFUL HISTORY ENTRTY?</w:t>
      </w:r>
    </w:p>
    <w:p w14:paraId="0E07EA7F" w14:textId="77777777" w:rsidR="005F1829" w:rsidRPr="005F1829" w:rsidRDefault="00813842" w:rsidP="005F1829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sym w:font="Wingdings" w:char="F0E8"/>
      </w:r>
      <w:r w:rsidR="005F1829" w:rsidRPr="005F1829">
        <w:rPr>
          <w:color w:val="5B9BD5" w:themeColor="accent5"/>
          <w:lang w:val="en-IN"/>
        </w:rPr>
        <w:t>Imperative verb: Add</w:t>
      </w:r>
    </w:p>
    <w:p w14:paraId="1B8EA26C" w14:textId="07660B9C" w:rsidR="005F1829" w:rsidRPr="005F1829" w:rsidRDefault="005F1829" w:rsidP="005F1829">
      <w:pPr>
        <w:rPr>
          <w:color w:val="5B9BD5" w:themeColor="accent5"/>
          <w:lang w:val="en-IN"/>
        </w:rPr>
      </w:pPr>
      <w:r w:rsidRPr="005F1829">
        <w:rPr>
          <w:color w:val="5B9BD5" w:themeColor="accent5"/>
          <w:highlight w:val="lightGray"/>
          <w:lang w:val="en-IN"/>
        </w:rPr>
        <w:t>Complete message</w:t>
      </w:r>
      <w:r w:rsidRPr="005F1829">
        <w:rPr>
          <w:color w:val="5B9BD5" w:themeColor="accent5"/>
          <w:lang w:val="en-IN"/>
        </w:rPr>
        <w:t>: Add sources section to notes.md</w:t>
      </w:r>
      <w:r w:rsidRPr="005F1829">
        <w:rPr>
          <w:color w:val="5B9BD5" w:themeColor="accent5"/>
          <w:lang w:val="en-IN"/>
        </w:rPr>
        <w:t>.</w:t>
      </w:r>
    </w:p>
    <w:p w14:paraId="0CB544B3" w14:textId="77777777" w:rsidR="005F1829" w:rsidRPr="005F1829" w:rsidRDefault="005F1829" w:rsidP="005F1829">
      <w:pPr>
        <w:rPr>
          <w:color w:val="5B9BD5" w:themeColor="accent5"/>
          <w:lang w:val="en-IN"/>
        </w:rPr>
      </w:pPr>
      <w:r w:rsidRPr="005F1829">
        <w:rPr>
          <w:color w:val="5B9BD5" w:themeColor="accent5"/>
          <w:highlight w:val="lightGray"/>
          <w:lang w:val="en-IN"/>
        </w:rPr>
        <w:t>Future value:</w:t>
      </w:r>
      <w:r w:rsidRPr="005F1829">
        <w:rPr>
          <w:color w:val="5B9BD5" w:themeColor="accent5"/>
          <w:lang w:val="en-IN"/>
        </w:rPr>
        <w:t xml:space="preserve"> It clearly identifies the specific addition and file, making it easy to track where references or citations were introduced when reviewing past changes.</w:t>
      </w:r>
    </w:p>
    <w:p w14:paraId="425384DE" w14:textId="64ABD339" w:rsidR="005F1829" w:rsidRPr="005F1829" w:rsidRDefault="00813842" w:rsidP="005F1829">
      <w:pPr>
        <w:rPr>
          <w:color w:val="5B9BD5" w:themeColor="accent5"/>
          <w:lang w:val="en-IN"/>
        </w:rPr>
      </w:pPr>
      <w:r w:rsidRPr="005F1829">
        <w:rPr>
          <w:color w:val="5B9BD5" w:themeColor="accent5"/>
          <w:lang w:val="en-IN"/>
        </w:rPr>
        <w:t xml:space="preserve"> </w:t>
      </w:r>
    </w:p>
    <w:sectPr w:rsidR="005F1829" w:rsidRPr="005F1829" w:rsidSect="004B79C8">
      <w:headerReference w:type="default" r:id="rId11"/>
      <w:type w:val="continuous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18F5" w14:textId="77777777" w:rsidR="00313769" w:rsidRDefault="00313769" w:rsidP="005F1829">
      <w:pPr>
        <w:spacing w:line="240" w:lineRule="auto"/>
      </w:pPr>
      <w:r>
        <w:separator/>
      </w:r>
    </w:p>
  </w:endnote>
  <w:endnote w:type="continuationSeparator" w:id="0">
    <w:p w14:paraId="0C211299" w14:textId="77777777" w:rsidR="00313769" w:rsidRDefault="00313769" w:rsidP="005F18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ED055" w14:textId="77777777" w:rsidR="00313769" w:rsidRDefault="00313769" w:rsidP="005F1829">
      <w:pPr>
        <w:spacing w:line="240" w:lineRule="auto"/>
      </w:pPr>
      <w:r>
        <w:separator/>
      </w:r>
    </w:p>
  </w:footnote>
  <w:footnote w:type="continuationSeparator" w:id="0">
    <w:p w14:paraId="594673C0" w14:textId="77777777" w:rsidR="00313769" w:rsidRDefault="00313769" w:rsidP="005F18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9233" w14:textId="77777777" w:rsidR="005F1829" w:rsidRPr="00B60C3F" w:rsidRDefault="005F1829" w:rsidP="005F1829">
    <w:pPr>
      <w:pStyle w:val="Header"/>
      <w:rPr>
        <w:rFonts w:cstheme="minorHAnsi"/>
        <w:b/>
        <w:bCs/>
        <w:color w:val="000000" w:themeColor="text1"/>
        <w:lang w:val="en-IN"/>
      </w:rPr>
    </w:pPr>
    <w:r>
      <w:rPr>
        <w:rFonts w:cstheme="minorHAnsi"/>
        <w:b/>
        <w:bCs/>
        <w:color w:val="000000" w:themeColor="text1"/>
        <w:lang w:val="en-IN"/>
      </w:rPr>
      <w:ptab w:relativeTo="margin" w:alignment="right" w:leader="none"/>
    </w:r>
    <w:r w:rsidRPr="00B60C3F"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KAMALESH TC                               </w:t>
    </w:r>
    <w:r>
      <w:rPr>
        <w:rFonts w:cstheme="minorHAnsi"/>
        <w:b/>
        <w:bCs/>
        <w:color w:val="000000" w:themeColor="text1"/>
        <w:lang w:val="en-IN"/>
      </w:rPr>
      <w:t xml:space="preserve">   </w:t>
    </w:r>
  </w:p>
  <w:p w14:paraId="0F1F168B" w14:textId="59A3661F" w:rsidR="005F1829" w:rsidRPr="005F1829" w:rsidRDefault="005F1829" w:rsidP="005F1829">
    <w:pPr>
      <w:pStyle w:val="Header"/>
    </w:pPr>
    <w:r>
      <w:rPr>
        <w:rFonts w:cstheme="minorHAnsi"/>
        <w:b/>
        <w:bCs/>
        <w:color w:val="000000" w:themeColor="text1"/>
        <w:lang w:val="en-IN"/>
      </w:rPr>
      <w:t xml:space="preserve">                                                                                                                        </w:t>
    </w:r>
    <w:r w:rsidRPr="00B60C3F">
      <w:rPr>
        <w:rFonts w:cstheme="minorHAnsi"/>
        <w:b/>
        <w:bCs/>
        <w:color w:val="000000" w:themeColor="text1"/>
        <w:lang w:val="en-IN"/>
      </w:rPr>
      <w:t xml:space="preserve"> ID: PATCCJ014</w:t>
    </w:r>
    <w:r>
      <w:rPr>
        <w:rFonts w:cstheme="minorHAnsi"/>
        <w:b/>
        <w:bCs/>
        <w:color w:val="000000" w:themeColor="text1"/>
        <w:lang w:val="en-I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0"/>
  </w:num>
  <w:num w:numId="2" w16cid:durableId="608776046">
    <w:abstractNumId w:val="1"/>
  </w:num>
  <w:num w:numId="3" w16cid:durableId="1943804326">
    <w:abstractNumId w:val="4"/>
  </w:num>
  <w:num w:numId="4" w16cid:durableId="1027216805">
    <w:abstractNumId w:val="5"/>
  </w:num>
  <w:num w:numId="5" w16cid:durableId="465663499">
    <w:abstractNumId w:val="3"/>
  </w:num>
  <w:num w:numId="6" w16cid:durableId="625738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42"/>
    <w:rsid w:val="000163A8"/>
    <w:rsid w:val="00047EEA"/>
    <w:rsid w:val="00073B95"/>
    <w:rsid w:val="00076D9D"/>
    <w:rsid w:val="000B516B"/>
    <w:rsid w:val="000F59E8"/>
    <w:rsid w:val="00117E20"/>
    <w:rsid w:val="00124A30"/>
    <w:rsid w:val="0016554B"/>
    <w:rsid w:val="001C6B76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13769"/>
    <w:rsid w:val="00331963"/>
    <w:rsid w:val="00343E05"/>
    <w:rsid w:val="003E0A2C"/>
    <w:rsid w:val="003F2F97"/>
    <w:rsid w:val="00471613"/>
    <w:rsid w:val="004A167D"/>
    <w:rsid w:val="004B79C8"/>
    <w:rsid w:val="005033F2"/>
    <w:rsid w:val="0051228E"/>
    <w:rsid w:val="00534932"/>
    <w:rsid w:val="005605AA"/>
    <w:rsid w:val="0057694E"/>
    <w:rsid w:val="005933EA"/>
    <w:rsid w:val="005B0733"/>
    <w:rsid w:val="005C2F72"/>
    <w:rsid w:val="005E487C"/>
    <w:rsid w:val="005F1829"/>
    <w:rsid w:val="00612A31"/>
    <w:rsid w:val="006439B5"/>
    <w:rsid w:val="00655012"/>
    <w:rsid w:val="006C6B99"/>
    <w:rsid w:val="006E3DB8"/>
    <w:rsid w:val="00702120"/>
    <w:rsid w:val="00747E55"/>
    <w:rsid w:val="007959E0"/>
    <w:rsid w:val="007B0EEC"/>
    <w:rsid w:val="00804E11"/>
    <w:rsid w:val="00813842"/>
    <w:rsid w:val="00822C0B"/>
    <w:rsid w:val="008544C7"/>
    <w:rsid w:val="00875B43"/>
    <w:rsid w:val="008A688B"/>
    <w:rsid w:val="008C57C3"/>
    <w:rsid w:val="009051D6"/>
    <w:rsid w:val="00930829"/>
    <w:rsid w:val="00956906"/>
    <w:rsid w:val="00957804"/>
    <w:rsid w:val="009C563B"/>
    <w:rsid w:val="00A145F3"/>
    <w:rsid w:val="00A37862"/>
    <w:rsid w:val="00A462BC"/>
    <w:rsid w:val="00A50862"/>
    <w:rsid w:val="00A82134"/>
    <w:rsid w:val="00AB5F40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339EB"/>
    <w:rsid w:val="00C66834"/>
    <w:rsid w:val="00C76F0F"/>
    <w:rsid w:val="00C863A2"/>
    <w:rsid w:val="00C94687"/>
    <w:rsid w:val="00CC3ADC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99F"/>
    <w:rsid w:val="00E67BE9"/>
    <w:rsid w:val="00E70AD9"/>
    <w:rsid w:val="00E724A0"/>
    <w:rsid w:val="00E7709C"/>
    <w:rsid w:val="00F311A6"/>
    <w:rsid w:val="00F31A32"/>
    <w:rsid w:val="00F620E8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5CE5"/>
  <w15:chartTrackingRefBased/>
  <w15:docId w15:val="{95728351-A88F-45AF-8223-A5B8CC47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B43"/>
    <w:pPr>
      <w:spacing w:after="0"/>
      <w:jc w:val="both"/>
    </w:pPr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F63"/>
    <w:pPr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13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13"/>
    <w:rPr>
      <w:rFonts w:cs="Open Sans"/>
      <w:caps/>
      <w:color w:val="3B3838" w:themeColor="background2" w:themeShade="40"/>
      <w:sz w:val="28"/>
      <w:szCs w:val="28"/>
      <w:lang w:val="en-US"/>
    </w:rPr>
  </w:style>
  <w:style w:type="paragraph" w:customStyle="1" w:styleId="ContactInfo">
    <w:name w:val="Contact Info"/>
    <w:basedOn w:val="Normal"/>
    <w:qFormat/>
    <w:rsid w:val="00875B43"/>
    <w:pPr>
      <w:pBdr>
        <w:top w:val="single" w:sz="4" w:space="4" w:color="E7E6E6" w:themeColor="background2"/>
        <w:bottom w:val="single" w:sz="4" w:space="4" w:color="E7E6E6" w:themeColor="background2"/>
      </w:pBdr>
      <w:shd w:val="clear" w:color="auto" w:fill="E7E6E6" w:themeFill="background2"/>
      <w:jc w:val="center"/>
    </w:pPr>
    <w:rPr>
      <w:rFonts w:cstheme="minorHAnsi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D60F63"/>
    <w:rPr>
      <w:rFonts w:ascii="Open Sans" w:hAnsi="Open Sans" w:cs="Open Sans"/>
      <w:b/>
      <w:color w:val="767171" w:themeColor="background2" w:themeShade="80"/>
      <w:position w:val="8"/>
      <w:sz w:val="24"/>
      <w:szCs w:val="24"/>
    </w:rPr>
  </w:style>
  <w:style w:type="paragraph" w:styleId="Signature">
    <w:name w:val="Signature"/>
    <w:basedOn w:val="Normal"/>
    <w:link w:val="SignatureChar"/>
    <w:uiPriority w:val="99"/>
    <w:rsid w:val="00D60F63"/>
  </w:style>
  <w:style w:type="character" w:customStyle="1" w:styleId="SignatureChar">
    <w:name w:val="Signature Char"/>
    <w:basedOn w:val="DefaultParagraphFont"/>
    <w:link w:val="Signature"/>
    <w:uiPriority w:val="99"/>
    <w:rsid w:val="00D60F63"/>
    <w:rPr>
      <w:rFonts w:ascii="Open Sans" w:hAnsi="Open Sans" w:cs="Open Sans"/>
      <w:color w:val="767171" w:themeColor="background2" w:themeShade="80"/>
      <w:position w:val="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F182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829"/>
    <w:rPr>
      <w:rFonts w:cs="Open Sans"/>
      <w:color w:val="767171" w:themeColor="background2" w:themeShade="80"/>
      <w:position w:val="8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182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829"/>
    <w:rPr>
      <w:rFonts w:cs="Open Sans"/>
      <w:color w:val="767171" w:themeColor="background2" w:themeShade="80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malesh\AppData\Roaming\Microsoft\Templates\Simple%20modern%20market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modern marketing cover letter</Template>
  <TotalTime>21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</dc:creator>
  <cp:keywords/>
  <dc:description/>
  <cp:lastModifiedBy>Kamalesh Tc</cp:lastModifiedBy>
  <cp:revision>1</cp:revision>
  <cp:lastPrinted>2023-04-19T12:11:00Z</cp:lastPrinted>
  <dcterms:created xsi:type="dcterms:W3CDTF">2026-10-26T11:28:00Z</dcterms:created>
  <dcterms:modified xsi:type="dcterms:W3CDTF">2026-10-26T11:49:00Z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